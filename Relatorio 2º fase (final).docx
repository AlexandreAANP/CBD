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10546" w:type="dxa"/>
        <w:tblLayout w:type="fixed"/>
        <w:tblLook w:val="04A0" w:firstRow="1" w:lastRow="0" w:firstColumn="1" w:lastColumn="0" w:noHBand="0" w:noVBand="1"/>
      </w:tblPr>
      <w:tblGrid>
        <w:gridCol w:w="10546"/>
      </w:tblGrid>
      <w:tr w:rsidR="00061444" w:rsidRPr="005B3E3D" w14:paraId="283274B0" w14:textId="77777777" w:rsidTr="003C4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0773"/>
        </w:trPr>
        <w:tc>
          <w:tcPr>
            <w:tcW w:w="10546" w:type="dxa"/>
            <w:vAlign w:val="center"/>
          </w:tcPr>
          <w:p w14:paraId="7CAD8774" w14:textId="711F773D" w:rsidR="00061444" w:rsidRPr="005B3E3D" w:rsidRDefault="00F721DF" w:rsidP="007550A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11DB2BA9" wp14:editId="5D742923">
                  <wp:simplePos x="0" y="0"/>
                  <wp:positionH relativeFrom="column">
                    <wp:posOffset>784225</wp:posOffset>
                  </wp:positionH>
                  <wp:positionV relativeFrom="paragraph">
                    <wp:posOffset>982980</wp:posOffset>
                  </wp:positionV>
                  <wp:extent cx="5133975" cy="4304030"/>
                  <wp:effectExtent l="76200" t="76200" r="85725" b="1410970"/>
                  <wp:wrapTight wrapText="bothSides">
                    <wp:wrapPolygon edited="0">
                      <wp:start x="9297" y="-382"/>
                      <wp:lineTo x="4969" y="-191"/>
                      <wp:lineTo x="4969" y="1338"/>
                      <wp:lineTo x="2965" y="1338"/>
                      <wp:lineTo x="2965" y="2868"/>
                      <wp:lineTo x="1683" y="2868"/>
                      <wp:lineTo x="1683" y="4398"/>
                      <wp:lineTo x="801" y="4398"/>
                      <wp:lineTo x="801" y="5927"/>
                      <wp:lineTo x="160" y="5927"/>
                      <wp:lineTo x="160" y="7457"/>
                      <wp:lineTo x="-240" y="7457"/>
                      <wp:lineTo x="-321" y="13576"/>
                      <wp:lineTo x="0" y="13576"/>
                      <wp:lineTo x="0" y="14819"/>
                      <wp:lineTo x="561" y="15105"/>
                      <wp:lineTo x="1282" y="16635"/>
                      <wp:lineTo x="2404" y="18165"/>
                      <wp:lineTo x="4168" y="19694"/>
                      <wp:lineTo x="7053" y="21224"/>
                      <wp:lineTo x="3527" y="22276"/>
                      <wp:lineTo x="3527" y="22754"/>
                      <wp:lineTo x="1282" y="22754"/>
                      <wp:lineTo x="1122" y="26195"/>
                      <wp:lineTo x="2565" y="27343"/>
                      <wp:lineTo x="7855" y="28394"/>
                      <wp:lineTo x="7935" y="28585"/>
                      <wp:lineTo x="13625" y="28585"/>
                      <wp:lineTo x="13705" y="28394"/>
                      <wp:lineTo x="19155" y="27343"/>
                      <wp:lineTo x="19236" y="27343"/>
                      <wp:lineTo x="20438" y="25909"/>
                      <wp:lineTo x="20438" y="25813"/>
                      <wp:lineTo x="20278" y="24379"/>
                      <wp:lineTo x="20358" y="23710"/>
                      <wp:lineTo x="18835" y="22754"/>
                      <wp:lineTo x="14587" y="21224"/>
                      <wp:lineTo x="17392" y="19694"/>
                      <wp:lineTo x="17472" y="19694"/>
                      <wp:lineTo x="19155" y="18165"/>
                      <wp:lineTo x="20358" y="16635"/>
                      <wp:lineTo x="21079" y="15105"/>
                      <wp:lineTo x="21560" y="13576"/>
                      <wp:lineTo x="21800" y="12046"/>
                      <wp:lineTo x="21881" y="10516"/>
                      <wp:lineTo x="21720" y="8987"/>
                      <wp:lineTo x="21400" y="7457"/>
                      <wp:lineTo x="20758" y="5927"/>
                      <wp:lineTo x="19877" y="4398"/>
                      <wp:lineTo x="18594" y="2677"/>
                      <wp:lineTo x="16751" y="1338"/>
                      <wp:lineTo x="15068" y="-191"/>
                      <wp:lineTo x="12263" y="-382"/>
                      <wp:lineTo x="9297" y="-382"/>
                    </wp:wrapPolygon>
                  </wp:wrapTight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430403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2B34E0B" w14:textId="537ECF4E" w:rsidR="00061444" w:rsidRPr="005B3E3D" w:rsidRDefault="00A80695" w:rsidP="003C4BE4">
      <w:pPr>
        <w:spacing w:after="0" w:line="240" w:lineRule="auto"/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46D83307" wp14:editId="08B4914C">
            <wp:simplePos x="0" y="0"/>
            <wp:positionH relativeFrom="margin">
              <wp:posOffset>5248275</wp:posOffset>
            </wp:positionH>
            <wp:positionV relativeFrom="margin">
              <wp:posOffset>7704455</wp:posOffset>
            </wp:positionV>
            <wp:extent cx="1238250" cy="1238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175_seal_primary_horizontal_RG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44" w:rsidRPr="005B3E3D">
        <w:rPr>
          <w:noProof/>
          <w:lang w:eastAsia="pt-PT"/>
        </w:rPr>
        <w:drawing>
          <wp:anchor distT="0" distB="0" distL="114300" distR="114300" simplePos="0" relativeHeight="251667456" behindDoc="0" locked="1" layoutInCell="1" allowOverlap="1" wp14:anchorId="4A20555C" wp14:editId="557780AA">
            <wp:simplePos x="0" y="0"/>
            <wp:positionH relativeFrom="page">
              <wp:posOffset>431800</wp:posOffset>
            </wp:positionH>
            <wp:positionV relativeFrom="page">
              <wp:posOffset>431800</wp:posOffset>
            </wp:positionV>
            <wp:extent cx="1832400" cy="345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_logo proposal cov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44"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648FD638" wp14:editId="0BC8E5E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6000" cy="10728000"/>
                <wp:effectExtent l="0" t="0" r="508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000" cy="10728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FEC8D" id="Rectangle 8" o:spid="_x0000_s1026" style="position:absolute;margin-left:0;margin-top:0;width:598.1pt;height:844.7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" fillcolor="white [3212]" stroked="f" strokeweight="2pt">
                <w10:wrap anchorx="page" anchory="page"/>
                <w10:anchorlock/>
              </v:rect>
            </w:pict>
          </mc:Fallback>
        </mc:AlternateContent>
      </w:r>
    </w:p>
    <w:p w14:paraId="37D7FA71" w14:textId="6C37CF7D" w:rsidR="00361A81" w:rsidRDefault="00361A81" w:rsidP="00361A81">
      <w:pPr>
        <w:spacing w:after="200" w:line="276" w:lineRule="auto"/>
      </w:pPr>
      <w:bookmarkStart w:id="0" w:name="_Toc448251189"/>
    </w:p>
    <w:p w14:paraId="4C82CFF8" w14:textId="08977A08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Alexandre Pita</w:t>
      </w:r>
    </w:p>
    <w:p w14:paraId="4C26B043" w14:textId="6857FCC9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Alexandre Costa</w:t>
      </w:r>
    </w:p>
    <w:p w14:paraId="36313443" w14:textId="51693518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Marcos Marques</w:t>
      </w:r>
    </w:p>
    <w:p w14:paraId="0AC78B6A" w14:textId="7B2E1F63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Miguel Moreno</w:t>
      </w:r>
      <w:bookmarkEnd w:id="0"/>
    </w:p>
    <w:p w14:paraId="349DB9A4" w14:textId="28F64526" w:rsidR="00361A81" w:rsidRPr="009E4545" w:rsidRDefault="00361A81" w:rsidP="00361A81">
      <w:pPr>
        <w:spacing w:after="200" w:line="276" w:lineRule="auto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índice</w:t>
      </w:r>
    </w:p>
    <w:p w14:paraId="276B23A1" w14:textId="77777777" w:rsidR="00212852" w:rsidRPr="009E4545" w:rsidRDefault="00212852" w:rsidP="00212852">
      <w:pPr>
        <w:rPr>
          <w:lang w:val="pt-PT"/>
        </w:rPr>
      </w:pPr>
    </w:p>
    <w:p w14:paraId="54429B13" w14:textId="7CFA88EA" w:rsidR="008005C8" w:rsidRPr="009E4545" w:rsidRDefault="000B6C05" w:rsidP="00283E09">
      <w:pPr>
        <w:pStyle w:val="ndice1"/>
        <w:rPr>
          <w:sz w:val="28"/>
          <w:lang w:val="pt-PT"/>
        </w:rPr>
      </w:pPr>
      <w:r w:rsidRPr="005B3E3D">
        <w:rPr>
          <w:sz w:val="28"/>
        </w:rPr>
        <w:fldChar w:fldCharType="begin"/>
      </w:r>
      <w:r w:rsidR="001C24BF" w:rsidRPr="009E4545">
        <w:rPr>
          <w:lang w:val="pt-PT"/>
        </w:rPr>
        <w:instrText xml:space="preserve"> TOC \h \z \t "Section title;</w:instrText>
      </w:r>
      <w:r w:rsidRPr="009E4545">
        <w:rPr>
          <w:lang w:val="pt-PT"/>
        </w:rPr>
        <w:instrText xml:space="preserve">1" </w:instrText>
      </w:r>
      <w:r w:rsidRPr="005B3E3D">
        <w:rPr>
          <w:sz w:val="28"/>
        </w:rPr>
        <w:fldChar w:fldCharType="separate"/>
      </w:r>
      <w:r w:rsidR="00665092" w:rsidRPr="009E4545">
        <w:rPr>
          <w:sz w:val="28"/>
          <w:lang w:val="pt-PT"/>
        </w:rPr>
        <w:t>Introdução</w:t>
      </w:r>
      <w:r w:rsidR="00665092" w:rsidRPr="009E4545">
        <w:rPr>
          <w:sz w:val="28"/>
          <w:lang w:val="pt-PT"/>
        </w:rPr>
        <w:tab/>
        <w:t>3</w:t>
      </w:r>
    </w:p>
    <w:p w14:paraId="32637D1C" w14:textId="05BA2A7B" w:rsidR="00665092" w:rsidRPr="009E4545" w:rsidRDefault="00665092" w:rsidP="00665092">
      <w:pPr>
        <w:pStyle w:val="ndice1"/>
        <w:rPr>
          <w:sz w:val="28"/>
          <w:lang w:val="pt-PT"/>
        </w:rPr>
      </w:pPr>
      <w:r w:rsidRPr="009E4545">
        <w:rPr>
          <w:sz w:val="28"/>
          <w:lang w:val="pt-PT"/>
        </w:rPr>
        <w:t>Gráfico de Gant</w:t>
      </w:r>
      <w:r w:rsidRPr="009E4545">
        <w:rPr>
          <w:sz w:val="28"/>
          <w:lang w:val="pt-PT"/>
        </w:rPr>
        <w:tab/>
      </w:r>
      <w:r w:rsidR="001E6471">
        <w:rPr>
          <w:sz w:val="28"/>
          <w:lang w:val="pt-PT"/>
        </w:rPr>
        <w:t>4</w:t>
      </w:r>
    </w:p>
    <w:p w14:paraId="7749274E" w14:textId="5D3F25D6" w:rsidR="00665092" w:rsidRPr="00670E0F" w:rsidRDefault="00665092" w:rsidP="00665092">
      <w:pPr>
        <w:pStyle w:val="ndice1"/>
        <w:rPr>
          <w:lang w:val="pt-PT" w:eastAsia="en-GB"/>
        </w:rPr>
      </w:pPr>
      <w:r w:rsidRPr="00670E0F">
        <w:rPr>
          <w:lang w:val="pt-PT"/>
        </w:rPr>
        <w:t>Requisitos</w:t>
      </w:r>
      <w:r w:rsidRPr="00670E0F">
        <w:rPr>
          <w:lang w:val="pt-PT"/>
        </w:rPr>
        <w:tab/>
      </w:r>
      <w:r w:rsidR="001E6471">
        <w:rPr>
          <w:lang w:val="pt-PT"/>
        </w:rPr>
        <w:t>5</w:t>
      </w:r>
      <w:r w:rsidR="00670E0F" w:rsidRPr="00670E0F">
        <w:rPr>
          <w:lang w:val="pt-PT"/>
        </w:rPr>
        <w:t>/</w:t>
      </w:r>
      <w:r w:rsidR="001E6471">
        <w:rPr>
          <w:lang w:val="pt-PT"/>
        </w:rPr>
        <w:t>8</w:t>
      </w:r>
    </w:p>
    <w:p w14:paraId="1A43FB9A" w14:textId="2C92899D" w:rsidR="008005C8" w:rsidRPr="00670E0F" w:rsidRDefault="00000000" w:rsidP="00283E09">
      <w:pPr>
        <w:pStyle w:val="ndice1"/>
        <w:rPr>
          <w:lang w:val="pt-PT" w:eastAsia="en-GB"/>
        </w:rPr>
      </w:pPr>
      <w:hyperlink w:anchor="_Toc448251190" w:history="1">
        <w:r w:rsidR="00361A81" w:rsidRPr="00670E0F">
          <w:rPr>
            <w:rStyle w:val="Hiperligao"/>
            <w:lang w:val="pt-PT"/>
          </w:rPr>
          <w:t>Desenvolvimento</w:t>
        </w:r>
      </w:hyperlink>
      <w:r w:rsidR="00361A81" w:rsidRPr="00670E0F">
        <w:rPr>
          <w:lang w:val="pt-PT"/>
        </w:rPr>
        <w:tab/>
      </w:r>
      <w:r w:rsidR="001E6471">
        <w:rPr>
          <w:lang w:val="pt-PT"/>
        </w:rPr>
        <w:t>9</w:t>
      </w:r>
      <w:r w:rsidR="00670E0F" w:rsidRPr="00670E0F">
        <w:rPr>
          <w:lang w:val="pt-PT"/>
        </w:rPr>
        <w:t>/</w:t>
      </w:r>
      <w:r w:rsidR="001E6471">
        <w:rPr>
          <w:lang w:val="pt-PT"/>
        </w:rPr>
        <w:t>10</w:t>
      </w:r>
    </w:p>
    <w:p w14:paraId="3D17F24D" w14:textId="5B8439C2" w:rsidR="008005C8" w:rsidRPr="00670E0F" w:rsidRDefault="00283E09" w:rsidP="00283E09">
      <w:pPr>
        <w:pStyle w:val="ndice1"/>
        <w:rPr>
          <w:lang w:val="pt-PT" w:eastAsia="en-GB"/>
        </w:rPr>
      </w:pPr>
      <w:r w:rsidRPr="00670E0F">
        <w:rPr>
          <w:lang w:val="pt-PT"/>
        </w:rPr>
        <w:t xml:space="preserve">Espaço por registo                                                   </w:t>
      </w:r>
      <w:r w:rsidRPr="00670E0F">
        <w:rPr>
          <w:lang w:val="pt-PT"/>
        </w:rPr>
        <w:tab/>
      </w:r>
      <w:r w:rsidR="00670E0F" w:rsidRPr="00670E0F">
        <w:rPr>
          <w:lang w:val="pt-PT"/>
        </w:rPr>
        <w:t>1</w:t>
      </w:r>
      <w:r w:rsidR="001E6471">
        <w:rPr>
          <w:lang w:val="pt-PT"/>
        </w:rPr>
        <w:t>1</w:t>
      </w:r>
    </w:p>
    <w:p w14:paraId="5AB74605" w14:textId="25DB58C7" w:rsidR="008005C8" w:rsidRPr="00670E0F" w:rsidRDefault="00665092" w:rsidP="00283E09">
      <w:pPr>
        <w:pStyle w:val="ndice1"/>
        <w:rPr>
          <w:lang w:val="pt-PT" w:eastAsia="en-GB"/>
        </w:rPr>
      </w:pPr>
      <w:r w:rsidRPr="00670E0F">
        <w:rPr>
          <w:lang w:val="pt-PT"/>
        </w:rPr>
        <w:t>Modelo de Relação de Entidades</w:t>
      </w:r>
      <w:r w:rsidRPr="00670E0F">
        <w:rPr>
          <w:lang w:val="pt-PT"/>
        </w:rPr>
        <w:tab/>
      </w:r>
      <w:r w:rsidR="00670E0F">
        <w:rPr>
          <w:lang w:val="pt-PT"/>
        </w:rPr>
        <w:t>1</w:t>
      </w:r>
      <w:r w:rsidR="001E6471">
        <w:rPr>
          <w:lang w:val="pt-PT"/>
        </w:rPr>
        <w:t>2</w:t>
      </w:r>
    </w:p>
    <w:p w14:paraId="440603AF" w14:textId="413BC29C" w:rsidR="008005C8" w:rsidRPr="005B3E3D" w:rsidRDefault="00665092" w:rsidP="00283E09">
      <w:pPr>
        <w:pStyle w:val="ndice1"/>
        <w:rPr>
          <w:lang w:eastAsia="en-GB"/>
        </w:rPr>
      </w:pPr>
      <w:r>
        <w:t>Views</w:t>
      </w:r>
      <w:r>
        <w:tab/>
      </w:r>
      <w:r w:rsidR="00670E0F">
        <w:t>1</w:t>
      </w:r>
      <w:r w:rsidR="001E6471">
        <w:t>3</w:t>
      </w:r>
    </w:p>
    <w:p w14:paraId="35C8308F" w14:textId="0445DC0F" w:rsidR="008005C8" w:rsidRPr="005B3E3D" w:rsidRDefault="00351709" w:rsidP="00283E09">
      <w:pPr>
        <w:pStyle w:val="ndice1"/>
        <w:rPr>
          <w:lang w:eastAsia="en-GB"/>
        </w:rPr>
      </w:pPr>
      <w:r>
        <w:t xml:space="preserve">Procedures                     </w:t>
      </w:r>
      <w:r>
        <w:tab/>
      </w:r>
      <w:r w:rsidR="0042798A">
        <w:t>1</w:t>
      </w:r>
      <w:r w:rsidR="001E6471">
        <w:t>4</w:t>
      </w:r>
    </w:p>
    <w:p w14:paraId="5BFBAB93" w14:textId="553B43BC" w:rsidR="008005C8" w:rsidRPr="005B3E3D" w:rsidRDefault="008005C8" w:rsidP="00283E09">
      <w:pPr>
        <w:pStyle w:val="ndice1"/>
        <w:rPr>
          <w:lang w:eastAsia="en-GB"/>
        </w:rPr>
      </w:pPr>
    </w:p>
    <w:p w14:paraId="1D2D5F19" w14:textId="6EDC9ADF" w:rsidR="005E3501" w:rsidRPr="005B3E3D" w:rsidRDefault="000B6C05" w:rsidP="00361A81">
      <w:r w:rsidRPr="005B3E3D">
        <w:fldChar w:fldCharType="end"/>
      </w:r>
    </w:p>
    <w:p w14:paraId="70A60092" w14:textId="77777777" w:rsidR="00212852" w:rsidRPr="005B3E3D" w:rsidRDefault="00212852">
      <w:pPr>
        <w:spacing w:after="200" w:line="276" w:lineRule="auto"/>
      </w:pPr>
      <w:r w:rsidRPr="005B3E3D">
        <w:br w:type="page"/>
      </w:r>
    </w:p>
    <w:p w14:paraId="2B70CD9D" w14:textId="728FCA72" w:rsidR="00212852" w:rsidRPr="000453B2" w:rsidRDefault="00283E09" w:rsidP="00212852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Introdução</w:t>
      </w:r>
    </w:p>
    <w:p w14:paraId="5DED2216" w14:textId="5479AD0A" w:rsidR="00FE423A" w:rsidRPr="000453B2" w:rsidRDefault="00FE423A">
      <w:pPr>
        <w:ind w:firstLine="708"/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primeira fase deste projeto, vai constituir na organização e construção de todas entidades, </w:t>
      </w:r>
      <w:proofErr w:type="spellStart"/>
      <w:r w:rsidRPr="000453B2">
        <w:rPr>
          <w:i/>
          <w:iCs/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objetos necessário para o desenvolvimento do trabalho.</w:t>
      </w:r>
    </w:p>
    <w:p w14:paraId="6D418BF8" w14:textId="270ED5DA" w:rsidR="00FE423A" w:rsidRPr="009E4545" w:rsidRDefault="00FE423A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Desenvolvimento do modelo de entidades relação juntamente com modelo de dados físico. </w:t>
      </w:r>
    </w:p>
    <w:p w14:paraId="06A38B1B" w14:textId="1B8E214B" w:rsidR="00FE423A" w:rsidRDefault="00FE423A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previsto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23-09-2022 a 7-10-2022</w:t>
      </w:r>
    </w:p>
    <w:p w14:paraId="2FCBCB40" w14:textId="52500AF0" w:rsidR="009E4545" w:rsidRPr="009E4545" w:rsidRDefault="009E4545" w:rsidP="009E4545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41345C" w14:textId="03AD1A26" w:rsidR="009E4545" w:rsidRPr="009E4545" w:rsidRDefault="009E4545" w:rsidP="009E4545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A segunda fase </w:t>
      </w: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 como objetivo a inserção de dados de exemplo nas tabelas e em toda a estrutura da base de dados, de forma a ser possível testar o seu funcionamento e comportamento.</w:t>
      </w:r>
    </w:p>
    <w:p w14:paraId="38828CA8" w14:textId="77777777" w:rsidR="009E4545" w:rsidRPr="009E4545" w:rsidRDefault="009E4545" w:rsidP="009E4545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Criação de funções e procedimentos para a manipulação de dados para tabela de modo a facilitar a execução de futuras aplicações à base de dados</w:t>
      </w:r>
    </w:p>
    <w:p w14:paraId="035ADDB4" w14:textId="77777777" w:rsidR="009E4545" w:rsidRDefault="009E4545" w:rsidP="009E454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previsto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7-10-2022 a 28-10-2022</w:t>
      </w:r>
    </w:p>
    <w:p w14:paraId="369FE974" w14:textId="77777777" w:rsidR="009E4545" w:rsidRDefault="009E4545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elacomGrelha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2370AB" w:rsidRPr="00C666D4" w14:paraId="5F40C17B" w14:textId="77777777" w:rsidTr="00773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33"/>
        </w:trPr>
        <w:tc>
          <w:tcPr>
            <w:tcW w:w="6945" w:type="dxa"/>
          </w:tcPr>
          <w:p w14:paraId="2EF4AD12" w14:textId="410529B3" w:rsidR="002370AB" w:rsidRPr="005B3E3D" w:rsidRDefault="002370AB" w:rsidP="009B139F">
            <w:bookmarkStart w:id="1" w:name="_Toc447626781"/>
          </w:p>
          <w:p w14:paraId="7BA06693" w14:textId="2B615A40" w:rsidR="00283E09" w:rsidRPr="00545465" w:rsidRDefault="00283E09" w:rsidP="00283E09">
            <w:pPr>
              <w:pStyle w:val="PulloutGreen"/>
              <w:rPr>
                <w:lang w:val="en-US"/>
              </w:rPr>
            </w:pPr>
          </w:p>
          <w:p w14:paraId="3E62616F" w14:textId="653E5372" w:rsidR="009B139F" w:rsidRPr="00545465" w:rsidRDefault="009B139F" w:rsidP="00773725">
            <w:pPr>
              <w:pStyle w:val="QuotesourceGreen"/>
              <w:rPr>
                <w:lang w:val="en-US"/>
              </w:rPr>
            </w:pPr>
          </w:p>
        </w:tc>
      </w:tr>
      <w:bookmarkEnd w:id="1"/>
    </w:tbl>
    <w:p w14:paraId="3E3C2C64" w14:textId="168DF786" w:rsidR="00D01239" w:rsidRDefault="00D01239" w:rsidP="009B139F"/>
    <w:p w14:paraId="2552D3B3" w14:textId="35277E4D" w:rsidR="00FE423A" w:rsidRDefault="00FE423A" w:rsidP="009B139F"/>
    <w:p w14:paraId="5AB3E38D" w14:textId="491664CF" w:rsidR="00FE423A" w:rsidRPr="00665092" w:rsidRDefault="00665092" w:rsidP="009B139F">
      <w:pPr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 w:rsidRPr="00665092">
        <w:rPr>
          <w:rFonts w:ascii="Calibri Light" w:hAnsi="Calibri Light" w:cs="Calibri Light"/>
          <w:color w:val="92D050"/>
          <w:sz w:val="72"/>
          <w:szCs w:val="72"/>
        </w:rPr>
        <w:t>Gráfico</w:t>
      </w:r>
      <w:proofErr w:type="spellEnd"/>
      <w:r w:rsidRPr="00665092">
        <w:rPr>
          <w:rFonts w:ascii="Calibri Light" w:hAnsi="Calibri Light" w:cs="Calibri Light"/>
          <w:color w:val="92D050"/>
          <w:sz w:val="72"/>
          <w:szCs w:val="72"/>
        </w:rPr>
        <w:t xml:space="preserve"> Gant</w:t>
      </w:r>
    </w:p>
    <w:p w14:paraId="1D65451F" w14:textId="77777777" w:rsidR="004F70D3" w:rsidRDefault="004F70D3" w:rsidP="009B139F">
      <w:pPr>
        <w:rPr>
          <w:rFonts w:ascii="Calibri Light" w:hAnsi="Calibri Light" w:cs="Calibri Light"/>
          <w:sz w:val="72"/>
          <w:szCs w:val="72"/>
        </w:rPr>
      </w:pPr>
    </w:p>
    <w:p w14:paraId="77F699D9" w14:textId="2D4A7B34" w:rsidR="00FD4C73" w:rsidRPr="00FD4C73" w:rsidRDefault="00FD4C73" w:rsidP="009B139F">
      <w:pPr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t xml:space="preserve">Neste </w:t>
      </w:r>
      <w:proofErr w:type="spellStart"/>
      <w:r>
        <w:rPr>
          <w:rFonts w:ascii="Calibri Light" w:hAnsi="Calibri Light" w:cs="Calibri Light"/>
          <w:sz w:val="28"/>
          <w:szCs w:val="28"/>
        </w:rPr>
        <w:t>gráfico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de Gant </w:t>
      </w:r>
      <w:proofErr w:type="spellStart"/>
      <w:r>
        <w:rPr>
          <w:rFonts w:ascii="Calibri Light" w:hAnsi="Calibri Light" w:cs="Calibri Light"/>
          <w:sz w:val="28"/>
          <w:szCs w:val="28"/>
        </w:rPr>
        <w:t>nos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>
        <w:rPr>
          <w:rFonts w:ascii="Calibri Light" w:hAnsi="Calibri Light" w:cs="Calibri Light"/>
          <w:sz w:val="28"/>
          <w:szCs w:val="28"/>
        </w:rPr>
        <w:t>demonstramos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>
        <w:rPr>
          <w:rFonts w:ascii="Calibri Light" w:hAnsi="Calibri Light" w:cs="Calibri Light"/>
          <w:sz w:val="28"/>
          <w:szCs w:val="28"/>
        </w:rPr>
        <w:t>os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objetivos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realizados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neste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trabalho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num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certo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espaço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de tempo.</w:t>
      </w:r>
    </w:p>
    <w:p w14:paraId="257FC355" w14:textId="5D3BAC29" w:rsidR="007C7C55" w:rsidRPr="005B3E3D" w:rsidRDefault="000453B2" w:rsidP="009B139F">
      <w:r w:rsidRPr="000453B2">
        <w:rPr>
          <w:rFonts w:ascii="Calibri" w:eastAsia="PMingLiU" w:hAnsi="Calibri" w:cs="Arial"/>
          <w:noProof/>
        </w:rPr>
        <w:drawing>
          <wp:anchor distT="0" distB="0" distL="114300" distR="114300" simplePos="0" relativeHeight="251683840" behindDoc="1" locked="0" layoutInCell="1" allowOverlap="1" wp14:anchorId="27835BD0" wp14:editId="67CADA1D">
            <wp:simplePos x="0" y="0"/>
            <wp:positionH relativeFrom="margin">
              <wp:align>left</wp:align>
            </wp:positionH>
            <wp:positionV relativeFrom="paragraph">
              <wp:posOffset>128104</wp:posOffset>
            </wp:positionV>
            <wp:extent cx="6523709" cy="1693628"/>
            <wp:effectExtent l="133350" t="114300" r="125095" b="1733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709" cy="1693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566E7" w14:textId="460F8A5B" w:rsidR="003F2224" w:rsidRDefault="003F2224">
      <w:pPr>
        <w:spacing w:after="200" w:line="276" w:lineRule="auto"/>
      </w:pPr>
      <w:r w:rsidRPr="005B3E3D">
        <w:br w:type="page"/>
      </w:r>
    </w:p>
    <w:p w14:paraId="14E8F7AD" w14:textId="1FCBF825" w:rsidR="00665092" w:rsidRPr="00FE423A" w:rsidRDefault="00665092" w:rsidP="00665092">
      <w:pPr>
        <w:pStyle w:val="Sectiontitle"/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>
        <w:rPr>
          <w:rFonts w:ascii="Calibri Light" w:hAnsi="Calibri Light" w:cs="Calibri Light"/>
          <w:color w:val="92D050"/>
          <w:sz w:val="72"/>
          <w:szCs w:val="72"/>
        </w:rPr>
        <w:lastRenderedPageBreak/>
        <w:t>Requesitos</w:t>
      </w:r>
      <w:proofErr w:type="spellEnd"/>
    </w:p>
    <w:p w14:paraId="4641B658" w14:textId="77777777" w:rsidR="00FC00AE" w:rsidRDefault="00665092">
      <w:pPr>
        <w:spacing w:after="200" w:line="276" w:lineRule="auto"/>
      </w:pPr>
      <w:r>
        <w:t xml:space="preserve"> </w:t>
      </w:r>
    </w:p>
    <w:tbl>
      <w:tblPr>
        <w:tblStyle w:val="TabelacomGrelhaClara"/>
        <w:tblW w:w="10768" w:type="dxa"/>
        <w:tblLook w:val="04A0" w:firstRow="1" w:lastRow="0" w:firstColumn="1" w:lastColumn="0" w:noHBand="0" w:noVBand="1"/>
      </w:tblPr>
      <w:tblGrid>
        <w:gridCol w:w="504"/>
        <w:gridCol w:w="1617"/>
        <w:gridCol w:w="4379"/>
        <w:gridCol w:w="1229"/>
        <w:gridCol w:w="1390"/>
        <w:gridCol w:w="1649"/>
      </w:tblGrid>
      <w:tr w:rsidR="0042798A" w14:paraId="3F64A15E" w14:textId="77777777" w:rsidTr="00FD4C73">
        <w:trPr>
          <w:cantSplit/>
          <w:trHeight w:val="1134"/>
        </w:trPr>
        <w:tc>
          <w:tcPr>
            <w:tcW w:w="504" w:type="dxa"/>
          </w:tcPr>
          <w:p w14:paraId="008A9C21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6A704FA1" w14:textId="02DA01FB" w:rsidR="0042798A" w:rsidRDefault="0042798A" w:rsidP="00FD4C73">
            <w:pPr>
              <w:spacing w:after="200" w:line="276" w:lineRule="auto"/>
              <w:jc w:val="center"/>
            </w:pPr>
            <w:r>
              <w:t>Nº</w:t>
            </w:r>
          </w:p>
        </w:tc>
        <w:tc>
          <w:tcPr>
            <w:tcW w:w="1362" w:type="dxa"/>
          </w:tcPr>
          <w:p w14:paraId="6A56B640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6C4ED664" w14:textId="528C4598" w:rsidR="0042798A" w:rsidRDefault="0042798A" w:rsidP="00FD4C73">
            <w:pPr>
              <w:spacing w:after="200" w:line="276" w:lineRule="auto"/>
              <w:jc w:val="center"/>
            </w:pPr>
            <w:r>
              <w:t>Nome</w:t>
            </w:r>
          </w:p>
        </w:tc>
        <w:tc>
          <w:tcPr>
            <w:tcW w:w="4524" w:type="dxa"/>
          </w:tcPr>
          <w:p w14:paraId="7AAC0D59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71ABB32B" w14:textId="713E360A" w:rsidR="0042798A" w:rsidRDefault="0042798A" w:rsidP="00FD4C73">
            <w:pPr>
              <w:spacing w:after="200" w:line="276" w:lineRule="auto"/>
              <w:jc w:val="center"/>
            </w:pPr>
            <w:r>
              <w:t>Descrição</w:t>
            </w:r>
          </w:p>
        </w:tc>
        <w:tc>
          <w:tcPr>
            <w:tcW w:w="1260" w:type="dxa"/>
          </w:tcPr>
          <w:p w14:paraId="3F868873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63057719" w14:textId="68B33F0B" w:rsidR="0042798A" w:rsidRDefault="0042798A" w:rsidP="00FD4C73">
            <w:pPr>
              <w:spacing w:after="200" w:line="276" w:lineRule="auto"/>
              <w:jc w:val="center"/>
            </w:pPr>
            <w:r>
              <w:t>Must have</w:t>
            </w:r>
          </w:p>
        </w:tc>
        <w:tc>
          <w:tcPr>
            <w:tcW w:w="1417" w:type="dxa"/>
          </w:tcPr>
          <w:p w14:paraId="73736516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63B6EB4C" w14:textId="69797466" w:rsidR="0042798A" w:rsidRDefault="0042798A" w:rsidP="00FD4C73">
            <w:pPr>
              <w:spacing w:after="200" w:line="276" w:lineRule="auto"/>
              <w:jc w:val="center"/>
            </w:pPr>
            <w:r>
              <w:t>Should have</w:t>
            </w:r>
          </w:p>
        </w:tc>
        <w:tc>
          <w:tcPr>
            <w:tcW w:w="1701" w:type="dxa"/>
          </w:tcPr>
          <w:p w14:paraId="25B2DD07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7B6DAE0E" w14:textId="1E75BBD0" w:rsidR="0042798A" w:rsidRDefault="0042798A" w:rsidP="00FD4C73">
            <w:pPr>
              <w:spacing w:after="200" w:line="276" w:lineRule="auto"/>
              <w:jc w:val="center"/>
            </w:pPr>
            <w:r>
              <w:t>Could have</w:t>
            </w:r>
          </w:p>
        </w:tc>
      </w:tr>
      <w:tr w:rsidR="0042798A" w14:paraId="1C5DFB02" w14:textId="77777777" w:rsidTr="00FD4C73">
        <w:trPr>
          <w:cantSplit/>
          <w:trHeight w:val="1134"/>
        </w:trPr>
        <w:tc>
          <w:tcPr>
            <w:tcW w:w="504" w:type="dxa"/>
          </w:tcPr>
          <w:p w14:paraId="20DD6751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128F6B31" w14:textId="3DCA9C5D" w:rsidR="0042798A" w:rsidRDefault="0042798A" w:rsidP="00FD4C73">
            <w:pPr>
              <w:spacing w:after="200" w:line="276" w:lineRule="auto"/>
              <w:jc w:val="center"/>
            </w:pPr>
            <w:r>
              <w:t>1</w:t>
            </w:r>
          </w:p>
        </w:tc>
        <w:tc>
          <w:tcPr>
            <w:tcW w:w="1362" w:type="dxa"/>
          </w:tcPr>
          <w:p w14:paraId="4C1DD017" w14:textId="77777777" w:rsidR="0042798A" w:rsidRDefault="0042798A" w:rsidP="00FD4C73">
            <w:pPr>
              <w:spacing w:after="200" w:line="276" w:lineRule="auto"/>
            </w:pPr>
          </w:p>
          <w:p w14:paraId="0380C631" w14:textId="2B9F212E" w:rsidR="0042798A" w:rsidRDefault="0042798A" w:rsidP="00FD4C73">
            <w:pPr>
              <w:spacing w:after="200" w:line="276" w:lineRule="auto"/>
            </w:pPr>
            <w:r>
              <w:t>Depósitos à ordem</w:t>
            </w:r>
          </w:p>
        </w:tc>
        <w:tc>
          <w:tcPr>
            <w:tcW w:w="4524" w:type="dxa"/>
          </w:tcPr>
          <w:p w14:paraId="77FEA2ED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230FFAB0" w14:textId="30F3DCE1" w:rsidR="0042798A" w:rsidRDefault="0042798A" w:rsidP="00FD4C73">
            <w:pPr>
              <w:spacing w:after="200" w:line="276" w:lineRule="auto"/>
            </w:pPr>
            <w:r w:rsidRPr="009E4545">
              <w:rPr>
                <w:lang w:val="pt-PT"/>
              </w:rPr>
              <w:t xml:space="preserve">Tipo de depósito que permite a movimentação dos fundos depositados em qualquer altura.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clientes</w:t>
            </w:r>
            <w:proofErr w:type="spellEnd"/>
            <w:r>
              <w:t xml:space="preserve"> </w:t>
            </w:r>
            <w:proofErr w:type="spellStart"/>
            <w:r>
              <w:t>podem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  <w:r>
              <w:t xml:space="preserve"> vários depósitos à ordem.</w:t>
            </w:r>
          </w:p>
        </w:tc>
        <w:tc>
          <w:tcPr>
            <w:tcW w:w="1260" w:type="dxa"/>
          </w:tcPr>
          <w:p w14:paraId="438FF7AA" w14:textId="77777777" w:rsidR="0042798A" w:rsidRDefault="0042798A" w:rsidP="00FD4C73">
            <w:pPr>
              <w:spacing w:after="200" w:line="276" w:lineRule="auto"/>
            </w:pPr>
          </w:p>
          <w:p w14:paraId="3710FB25" w14:textId="768BEBAA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217F7FAD" w14:textId="77777777" w:rsidR="0042798A" w:rsidRDefault="0042798A" w:rsidP="00FD4C73">
            <w:pPr>
              <w:spacing w:after="200" w:line="276" w:lineRule="auto"/>
            </w:pPr>
          </w:p>
        </w:tc>
        <w:tc>
          <w:tcPr>
            <w:tcW w:w="1701" w:type="dxa"/>
          </w:tcPr>
          <w:p w14:paraId="3351E365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422BF792" w14:textId="77777777" w:rsidTr="00FD4C73">
        <w:trPr>
          <w:cantSplit/>
          <w:trHeight w:val="1134"/>
        </w:trPr>
        <w:tc>
          <w:tcPr>
            <w:tcW w:w="504" w:type="dxa"/>
          </w:tcPr>
          <w:p w14:paraId="58E1C2EF" w14:textId="77777777" w:rsidR="0042798A" w:rsidRDefault="0042798A" w:rsidP="00FD4C73">
            <w:pPr>
              <w:spacing w:after="200" w:line="276" w:lineRule="auto"/>
            </w:pPr>
          </w:p>
          <w:p w14:paraId="5C733C63" w14:textId="5B1BE9B6" w:rsidR="0042798A" w:rsidRDefault="0042798A" w:rsidP="00FD4C73">
            <w:pPr>
              <w:spacing w:after="200" w:line="276" w:lineRule="auto"/>
            </w:pPr>
            <w:r>
              <w:t>2</w:t>
            </w:r>
          </w:p>
        </w:tc>
        <w:tc>
          <w:tcPr>
            <w:tcW w:w="1362" w:type="dxa"/>
          </w:tcPr>
          <w:p w14:paraId="4795BE91" w14:textId="77777777" w:rsidR="0042798A" w:rsidRDefault="0042798A" w:rsidP="00FD4C73">
            <w:pPr>
              <w:spacing w:after="200" w:line="276" w:lineRule="auto"/>
            </w:pPr>
          </w:p>
          <w:p w14:paraId="1017A2E7" w14:textId="77777777" w:rsidR="0042798A" w:rsidRDefault="0042798A" w:rsidP="00FD4C73">
            <w:pPr>
              <w:spacing w:after="200" w:line="276" w:lineRule="auto"/>
            </w:pPr>
          </w:p>
          <w:p w14:paraId="77760886" w14:textId="4981B55E" w:rsidR="0042798A" w:rsidRDefault="0042798A" w:rsidP="00FD4C73">
            <w:pPr>
              <w:spacing w:after="200" w:line="276" w:lineRule="auto"/>
            </w:pPr>
            <w:r>
              <w:t>Depósitos a prazo</w:t>
            </w:r>
          </w:p>
        </w:tc>
        <w:tc>
          <w:tcPr>
            <w:tcW w:w="4524" w:type="dxa"/>
          </w:tcPr>
          <w:p w14:paraId="35348815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718DAF66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Tipo de depósito onde os fundos que são depositados não poderão ser levantados antes do final do prazo definido.</w:t>
            </w:r>
          </w:p>
          <w:p w14:paraId="4BE098CD" w14:textId="5A66B0B6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Cada depósito a prazo deverá ter uma data de realização, data do fim do prazo e valor dos juros.</w:t>
            </w:r>
          </w:p>
        </w:tc>
        <w:tc>
          <w:tcPr>
            <w:tcW w:w="1260" w:type="dxa"/>
          </w:tcPr>
          <w:p w14:paraId="7DB634DA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29E707B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252CD76" w14:textId="77787146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DA0EB4E" w14:textId="77777777" w:rsidR="0042798A" w:rsidRDefault="0042798A" w:rsidP="00FD4C73">
            <w:pPr>
              <w:spacing w:after="200" w:line="276" w:lineRule="auto"/>
            </w:pPr>
          </w:p>
        </w:tc>
        <w:tc>
          <w:tcPr>
            <w:tcW w:w="1701" w:type="dxa"/>
          </w:tcPr>
          <w:p w14:paraId="616FD518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3E4CA9B6" w14:textId="77777777" w:rsidTr="00FD4C73">
        <w:trPr>
          <w:cantSplit/>
          <w:trHeight w:val="1134"/>
        </w:trPr>
        <w:tc>
          <w:tcPr>
            <w:tcW w:w="504" w:type="dxa"/>
          </w:tcPr>
          <w:p w14:paraId="48CDDDFD" w14:textId="77777777" w:rsidR="0042798A" w:rsidRDefault="0042798A" w:rsidP="00FD4C73">
            <w:pPr>
              <w:spacing w:after="200" w:line="276" w:lineRule="auto"/>
            </w:pPr>
          </w:p>
          <w:p w14:paraId="2BC57ECC" w14:textId="72B29A14" w:rsidR="0042798A" w:rsidRDefault="0042798A" w:rsidP="00FD4C73">
            <w:pPr>
              <w:spacing w:after="200" w:line="276" w:lineRule="auto"/>
            </w:pPr>
            <w:r>
              <w:t>3</w:t>
            </w:r>
          </w:p>
        </w:tc>
        <w:tc>
          <w:tcPr>
            <w:tcW w:w="1362" w:type="dxa"/>
          </w:tcPr>
          <w:p w14:paraId="452F7B7F" w14:textId="77777777" w:rsidR="0042798A" w:rsidRDefault="0042798A" w:rsidP="00FD4C73">
            <w:pPr>
              <w:spacing w:after="200" w:line="276" w:lineRule="auto"/>
            </w:pPr>
          </w:p>
          <w:p w14:paraId="432D24F9" w14:textId="6624189D" w:rsidR="0042798A" w:rsidRDefault="0042798A" w:rsidP="00FD4C73">
            <w:pPr>
              <w:spacing w:after="200" w:line="276" w:lineRule="auto"/>
            </w:pPr>
            <w:r>
              <w:t>Cartões de débito</w:t>
            </w:r>
          </w:p>
        </w:tc>
        <w:tc>
          <w:tcPr>
            <w:tcW w:w="4524" w:type="dxa"/>
          </w:tcPr>
          <w:p w14:paraId="46BC8BF8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529E1B05" w14:textId="362012D6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poderão associar vários cartões de débito a cada conta.</w:t>
            </w:r>
          </w:p>
        </w:tc>
        <w:tc>
          <w:tcPr>
            <w:tcW w:w="1260" w:type="dxa"/>
          </w:tcPr>
          <w:p w14:paraId="0AC68D88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167F7087" w14:textId="7DF713FB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20C9920" w14:textId="77777777" w:rsidR="0042798A" w:rsidRDefault="0042798A" w:rsidP="00FD4C73">
            <w:pPr>
              <w:spacing w:after="200" w:line="276" w:lineRule="auto"/>
            </w:pPr>
          </w:p>
        </w:tc>
        <w:tc>
          <w:tcPr>
            <w:tcW w:w="1701" w:type="dxa"/>
          </w:tcPr>
          <w:p w14:paraId="285B2F4D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46AEEB0F" w14:textId="77777777" w:rsidTr="00FD4C73">
        <w:trPr>
          <w:cantSplit/>
          <w:trHeight w:val="1134"/>
        </w:trPr>
        <w:tc>
          <w:tcPr>
            <w:tcW w:w="504" w:type="dxa"/>
          </w:tcPr>
          <w:p w14:paraId="4B49DECE" w14:textId="77777777" w:rsidR="0042798A" w:rsidRDefault="0042798A" w:rsidP="00FD4C73">
            <w:pPr>
              <w:spacing w:after="200" w:line="276" w:lineRule="auto"/>
            </w:pPr>
          </w:p>
          <w:p w14:paraId="1E1790DF" w14:textId="618BCD25" w:rsidR="0042798A" w:rsidRDefault="0042798A" w:rsidP="00FD4C73">
            <w:pPr>
              <w:spacing w:after="200" w:line="276" w:lineRule="auto"/>
            </w:pPr>
            <w:r>
              <w:t>4</w:t>
            </w:r>
          </w:p>
        </w:tc>
        <w:tc>
          <w:tcPr>
            <w:tcW w:w="1362" w:type="dxa"/>
          </w:tcPr>
          <w:p w14:paraId="03AE5B04" w14:textId="77777777" w:rsidR="0042798A" w:rsidRDefault="0042798A" w:rsidP="00FD4C73">
            <w:pPr>
              <w:spacing w:after="200" w:line="276" w:lineRule="auto"/>
            </w:pPr>
          </w:p>
          <w:p w14:paraId="5E78856C" w14:textId="017468EC" w:rsidR="0042798A" w:rsidRDefault="0042798A" w:rsidP="00FD4C73">
            <w:pPr>
              <w:spacing w:after="200" w:line="276" w:lineRule="auto"/>
            </w:pPr>
            <w:r>
              <w:t>Número de agências</w:t>
            </w:r>
          </w:p>
        </w:tc>
        <w:tc>
          <w:tcPr>
            <w:tcW w:w="4524" w:type="dxa"/>
          </w:tcPr>
          <w:p w14:paraId="1CB4811A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091D881E" w14:textId="3666B086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 banco terá 10 agências localizadas em diversas cidades do país.</w:t>
            </w:r>
          </w:p>
        </w:tc>
        <w:tc>
          <w:tcPr>
            <w:tcW w:w="1260" w:type="dxa"/>
          </w:tcPr>
          <w:p w14:paraId="4CFB96DA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20A74358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AD70C9F" w14:textId="2D5DC98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570C3163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01122F2A" w14:textId="77777777" w:rsidTr="00FD4C73">
        <w:trPr>
          <w:cantSplit/>
          <w:trHeight w:val="1134"/>
        </w:trPr>
        <w:tc>
          <w:tcPr>
            <w:tcW w:w="504" w:type="dxa"/>
          </w:tcPr>
          <w:p w14:paraId="6A7B892E" w14:textId="77777777" w:rsidR="0042798A" w:rsidRDefault="0042798A" w:rsidP="00FD4C73">
            <w:pPr>
              <w:spacing w:after="200" w:line="276" w:lineRule="auto"/>
            </w:pPr>
          </w:p>
          <w:p w14:paraId="3F7C74D8" w14:textId="1BE2E518" w:rsidR="0042798A" w:rsidRDefault="0042798A" w:rsidP="00FD4C73">
            <w:pPr>
              <w:spacing w:after="200" w:line="276" w:lineRule="auto"/>
            </w:pPr>
            <w:r>
              <w:t>5</w:t>
            </w:r>
          </w:p>
        </w:tc>
        <w:tc>
          <w:tcPr>
            <w:tcW w:w="1362" w:type="dxa"/>
          </w:tcPr>
          <w:p w14:paraId="7F72CB06" w14:textId="77777777" w:rsidR="0042798A" w:rsidRDefault="0042798A" w:rsidP="00FD4C73">
            <w:pPr>
              <w:spacing w:after="200" w:line="276" w:lineRule="auto"/>
            </w:pPr>
          </w:p>
          <w:p w14:paraId="2A8EC55B" w14:textId="758DB333" w:rsidR="0042798A" w:rsidRDefault="0042798A" w:rsidP="00FD4C73">
            <w:pPr>
              <w:spacing w:after="200" w:line="276" w:lineRule="auto"/>
            </w:pPr>
            <w:r>
              <w:t>Número de funcionários</w:t>
            </w:r>
          </w:p>
        </w:tc>
        <w:tc>
          <w:tcPr>
            <w:tcW w:w="4524" w:type="dxa"/>
          </w:tcPr>
          <w:p w14:paraId="061EE630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249B4681" w14:textId="5A231EEB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Cada agência deverá ter no mínimo 3 funcionários sendo que um deles será o gerente da agência.</w:t>
            </w:r>
          </w:p>
        </w:tc>
        <w:tc>
          <w:tcPr>
            <w:tcW w:w="1260" w:type="dxa"/>
          </w:tcPr>
          <w:p w14:paraId="59A92948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73EC9A01" w14:textId="288A389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56DCFBB8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76B19649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06BBF0AA" w14:textId="77777777" w:rsidTr="00FD4C73">
        <w:trPr>
          <w:cantSplit/>
          <w:trHeight w:val="1628"/>
        </w:trPr>
        <w:tc>
          <w:tcPr>
            <w:tcW w:w="504" w:type="dxa"/>
          </w:tcPr>
          <w:p w14:paraId="27DFECC6" w14:textId="77777777" w:rsidR="0042798A" w:rsidRDefault="0042798A" w:rsidP="00FD4C73">
            <w:pPr>
              <w:spacing w:after="200" w:line="276" w:lineRule="auto"/>
            </w:pPr>
          </w:p>
          <w:p w14:paraId="31A812C9" w14:textId="2B3EEB91" w:rsidR="0042798A" w:rsidRDefault="0042798A" w:rsidP="00FD4C73">
            <w:pPr>
              <w:spacing w:after="200" w:line="276" w:lineRule="auto"/>
            </w:pPr>
            <w:r>
              <w:t>6</w:t>
            </w:r>
          </w:p>
        </w:tc>
        <w:tc>
          <w:tcPr>
            <w:tcW w:w="1362" w:type="dxa"/>
          </w:tcPr>
          <w:p w14:paraId="65C4B8CB" w14:textId="77777777" w:rsidR="0042798A" w:rsidRDefault="0042798A" w:rsidP="00FD4C73">
            <w:pPr>
              <w:spacing w:after="200" w:line="276" w:lineRule="auto"/>
            </w:pPr>
          </w:p>
          <w:p w14:paraId="29AF9C8E" w14:textId="4EC0913B" w:rsidR="0042798A" w:rsidRDefault="0042798A" w:rsidP="00FD4C73">
            <w:pPr>
              <w:spacing w:after="200" w:line="276" w:lineRule="auto"/>
            </w:pPr>
            <w:r>
              <w:t>Associação dos clientes</w:t>
            </w:r>
          </w:p>
        </w:tc>
        <w:tc>
          <w:tcPr>
            <w:tcW w:w="4524" w:type="dxa"/>
          </w:tcPr>
          <w:p w14:paraId="5F8AADBA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17E56929" w14:textId="7A4C526C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devem ficar associados à agência onde iniciaram o contacto com o banco.</w:t>
            </w:r>
          </w:p>
        </w:tc>
        <w:tc>
          <w:tcPr>
            <w:tcW w:w="1260" w:type="dxa"/>
          </w:tcPr>
          <w:p w14:paraId="785DC799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57001B74" w14:textId="7ABE7A11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A2A1343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7B31B286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149C9029" w14:textId="77777777" w:rsidTr="00FD4C73">
        <w:trPr>
          <w:cantSplit/>
          <w:trHeight w:val="1134"/>
        </w:trPr>
        <w:tc>
          <w:tcPr>
            <w:tcW w:w="504" w:type="dxa"/>
          </w:tcPr>
          <w:p w14:paraId="4F3D1A26" w14:textId="77777777" w:rsidR="0042798A" w:rsidRDefault="0042798A" w:rsidP="00FD4C73">
            <w:pPr>
              <w:spacing w:after="200" w:line="276" w:lineRule="auto"/>
            </w:pPr>
          </w:p>
          <w:p w14:paraId="63351447" w14:textId="2EA8B808" w:rsidR="0042798A" w:rsidRDefault="0042798A" w:rsidP="00FD4C73">
            <w:pPr>
              <w:spacing w:after="200" w:line="276" w:lineRule="auto"/>
            </w:pPr>
            <w:r>
              <w:t>7</w:t>
            </w:r>
          </w:p>
        </w:tc>
        <w:tc>
          <w:tcPr>
            <w:tcW w:w="1362" w:type="dxa"/>
          </w:tcPr>
          <w:p w14:paraId="0CBBCA19" w14:textId="77777777" w:rsidR="0042798A" w:rsidRDefault="0042798A" w:rsidP="00FD4C73">
            <w:pPr>
              <w:spacing w:after="200" w:line="276" w:lineRule="auto"/>
            </w:pPr>
          </w:p>
          <w:p w14:paraId="0657DD82" w14:textId="7CC78164" w:rsidR="0042798A" w:rsidRDefault="0042798A" w:rsidP="00FD4C73">
            <w:pPr>
              <w:spacing w:after="200" w:line="276" w:lineRule="auto"/>
            </w:pPr>
            <w:r>
              <w:t>Localização das Agências</w:t>
            </w:r>
          </w:p>
        </w:tc>
        <w:tc>
          <w:tcPr>
            <w:tcW w:w="4524" w:type="dxa"/>
          </w:tcPr>
          <w:p w14:paraId="6CD3532F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73D98569" w14:textId="6D936F48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Será importante ter informação sobre a localização das agências para posteriores análises financeiras e geográficas.</w:t>
            </w:r>
          </w:p>
        </w:tc>
        <w:tc>
          <w:tcPr>
            <w:tcW w:w="1260" w:type="dxa"/>
          </w:tcPr>
          <w:p w14:paraId="7AE00E64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</w:tc>
        <w:tc>
          <w:tcPr>
            <w:tcW w:w="1417" w:type="dxa"/>
          </w:tcPr>
          <w:p w14:paraId="52559B4F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0951F46" w14:textId="67AC26B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73DD672A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6E47F48E" w14:textId="77777777" w:rsidTr="00FD4C73">
        <w:trPr>
          <w:cantSplit/>
          <w:trHeight w:val="1134"/>
        </w:trPr>
        <w:tc>
          <w:tcPr>
            <w:tcW w:w="504" w:type="dxa"/>
          </w:tcPr>
          <w:p w14:paraId="11CE9C6C" w14:textId="77777777" w:rsidR="0042798A" w:rsidRDefault="0042798A" w:rsidP="00FD4C73">
            <w:pPr>
              <w:spacing w:after="200" w:line="276" w:lineRule="auto"/>
            </w:pPr>
          </w:p>
          <w:p w14:paraId="555328BE" w14:textId="7435A142" w:rsidR="0042798A" w:rsidRDefault="0042798A" w:rsidP="00FD4C73">
            <w:pPr>
              <w:spacing w:after="200" w:line="276" w:lineRule="auto"/>
            </w:pPr>
            <w:r>
              <w:t>8</w:t>
            </w:r>
          </w:p>
        </w:tc>
        <w:tc>
          <w:tcPr>
            <w:tcW w:w="1362" w:type="dxa"/>
          </w:tcPr>
          <w:p w14:paraId="3C38961F" w14:textId="77777777" w:rsidR="0042798A" w:rsidRDefault="0042798A" w:rsidP="00FD4C73">
            <w:pPr>
              <w:spacing w:after="200" w:line="276" w:lineRule="auto"/>
            </w:pPr>
          </w:p>
          <w:p w14:paraId="724EF589" w14:textId="05D5F920" w:rsidR="0042798A" w:rsidRDefault="0042798A" w:rsidP="00FD4C73">
            <w:pPr>
              <w:spacing w:after="200" w:line="276" w:lineRule="auto"/>
            </w:pPr>
            <w:r>
              <w:t>Quantidade das contas</w:t>
            </w:r>
          </w:p>
        </w:tc>
        <w:tc>
          <w:tcPr>
            <w:tcW w:w="4524" w:type="dxa"/>
          </w:tcPr>
          <w:p w14:paraId="1930C114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5A2E73EA" w14:textId="338DB4ED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podem constituir diversos depósitos à ordem (contas) e associar vários cartões de débito a cada conta</w:t>
            </w:r>
          </w:p>
        </w:tc>
        <w:tc>
          <w:tcPr>
            <w:tcW w:w="1260" w:type="dxa"/>
          </w:tcPr>
          <w:p w14:paraId="105F8F46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4321CE9F" w14:textId="6FE71D65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3F899323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30071D9" w14:textId="2AD4C4AB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431C3B44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09DB8274" w14:textId="77777777" w:rsidTr="00FD4C73">
        <w:trPr>
          <w:cantSplit/>
          <w:trHeight w:val="1134"/>
        </w:trPr>
        <w:tc>
          <w:tcPr>
            <w:tcW w:w="504" w:type="dxa"/>
          </w:tcPr>
          <w:p w14:paraId="529845D7" w14:textId="77777777" w:rsidR="0042798A" w:rsidRDefault="0042798A" w:rsidP="00FD4C73">
            <w:pPr>
              <w:spacing w:after="200" w:line="276" w:lineRule="auto"/>
            </w:pPr>
          </w:p>
          <w:p w14:paraId="597DCB45" w14:textId="3EC05B41" w:rsidR="0042798A" w:rsidRDefault="0042798A" w:rsidP="00FD4C73">
            <w:pPr>
              <w:spacing w:after="200" w:line="276" w:lineRule="auto"/>
            </w:pPr>
            <w:r>
              <w:t>9</w:t>
            </w:r>
          </w:p>
        </w:tc>
        <w:tc>
          <w:tcPr>
            <w:tcW w:w="1362" w:type="dxa"/>
          </w:tcPr>
          <w:p w14:paraId="30F470CF" w14:textId="77777777" w:rsidR="0042798A" w:rsidRDefault="0042798A" w:rsidP="00FD4C73">
            <w:pPr>
              <w:spacing w:after="200" w:line="276" w:lineRule="auto"/>
            </w:pPr>
          </w:p>
          <w:p w14:paraId="49EBEE42" w14:textId="0F18A1D9" w:rsidR="0042798A" w:rsidRDefault="0042798A" w:rsidP="00FD4C73">
            <w:pPr>
              <w:spacing w:after="200" w:line="276" w:lineRule="auto"/>
            </w:pPr>
            <w:r>
              <w:t>Titular da conta</w:t>
            </w:r>
          </w:p>
        </w:tc>
        <w:tc>
          <w:tcPr>
            <w:tcW w:w="4524" w:type="dxa"/>
          </w:tcPr>
          <w:p w14:paraId="578E2CAD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7B202BCC" w14:textId="4DCE7935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depósitos podem ter vários titulares sendo que será importante registar qual será o primeiro titular de cada conta.</w:t>
            </w:r>
          </w:p>
        </w:tc>
        <w:tc>
          <w:tcPr>
            <w:tcW w:w="1260" w:type="dxa"/>
          </w:tcPr>
          <w:p w14:paraId="1C3D1870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4BC561A9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EDF46BE" w14:textId="3621DA6D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06A9E0DC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62EA3B0D" w14:textId="77777777" w:rsidTr="00FD4C73">
        <w:trPr>
          <w:cantSplit/>
          <w:trHeight w:val="1134"/>
        </w:trPr>
        <w:tc>
          <w:tcPr>
            <w:tcW w:w="504" w:type="dxa"/>
          </w:tcPr>
          <w:p w14:paraId="5A06807A" w14:textId="77777777" w:rsidR="0042798A" w:rsidRDefault="0042798A" w:rsidP="00FD4C73">
            <w:pPr>
              <w:spacing w:after="200" w:line="276" w:lineRule="auto"/>
            </w:pPr>
          </w:p>
          <w:p w14:paraId="45284247" w14:textId="4A0CBE94" w:rsidR="0042798A" w:rsidRDefault="0042798A" w:rsidP="00FD4C73">
            <w:pPr>
              <w:spacing w:after="200" w:line="276" w:lineRule="auto"/>
            </w:pPr>
            <w:r>
              <w:t>10</w:t>
            </w:r>
          </w:p>
        </w:tc>
        <w:tc>
          <w:tcPr>
            <w:tcW w:w="1362" w:type="dxa"/>
          </w:tcPr>
          <w:p w14:paraId="26005BFD" w14:textId="77777777" w:rsidR="0042798A" w:rsidRDefault="0042798A" w:rsidP="00FD4C73">
            <w:pPr>
              <w:spacing w:after="200" w:line="276" w:lineRule="auto"/>
            </w:pPr>
          </w:p>
          <w:p w14:paraId="34838917" w14:textId="11959539" w:rsidR="0042798A" w:rsidRDefault="0042798A" w:rsidP="00FD4C73">
            <w:pPr>
              <w:spacing w:after="200" w:line="276" w:lineRule="auto"/>
            </w:pPr>
            <w:r>
              <w:t>Informação sobre o cliente</w:t>
            </w:r>
          </w:p>
        </w:tc>
        <w:tc>
          <w:tcPr>
            <w:tcW w:w="4524" w:type="dxa"/>
          </w:tcPr>
          <w:p w14:paraId="4E6EF9B0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352F1564" w14:textId="7304C1D1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Será necessário manter informação detalhada sobre o cliente para o podermos identificar. Por exemplo: nome, idade, data de nascimento, morada, NIF, profissão, outras relevantes</w:t>
            </w:r>
          </w:p>
        </w:tc>
        <w:tc>
          <w:tcPr>
            <w:tcW w:w="1260" w:type="dxa"/>
          </w:tcPr>
          <w:p w14:paraId="05047F77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A547597" w14:textId="353C865B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45302102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626F2CEE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2ABE9A8F" w14:textId="77777777" w:rsidTr="00FD4C73">
        <w:trPr>
          <w:cantSplit/>
          <w:trHeight w:val="1134"/>
        </w:trPr>
        <w:tc>
          <w:tcPr>
            <w:tcW w:w="504" w:type="dxa"/>
          </w:tcPr>
          <w:p w14:paraId="18B9F6D7" w14:textId="77777777" w:rsidR="0042798A" w:rsidRDefault="0042798A" w:rsidP="00FD4C73">
            <w:pPr>
              <w:spacing w:after="200" w:line="276" w:lineRule="auto"/>
            </w:pPr>
          </w:p>
          <w:p w14:paraId="4EE85EC7" w14:textId="0B65995E" w:rsidR="0042798A" w:rsidRDefault="0042798A" w:rsidP="00FD4C73">
            <w:pPr>
              <w:spacing w:after="200" w:line="276" w:lineRule="auto"/>
            </w:pPr>
            <w:r>
              <w:t>11</w:t>
            </w:r>
          </w:p>
        </w:tc>
        <w:tc>
          <w:tcPr>
            <w:tcW w:w="1362" w:type="dxa"/>
          </w:tcPr>
          <w:p w14:paraId="2FDFDCA7" w14:textId="77777777" w:rsidR="0042798A" w:rsidRDefault="0042798A" w:rsidP="00FD4C73">
            <w:pPr>
              <w:spacing w:after="200" w:line="276" w:lineRule="auto"/>
            </w:pPr>
          </w:p>
          <w:p w14:paraId="4388D834" w14:textId="243AF9C7" w:rsidR="0042798A" w:rsidRDefault="0042798A" w:rsidP="00FD4C73">
            <w:pPr>
              <w:spacing w:after="200" w:line="276" w:lineRule="auto"/>
            </w:pPr>
            <w:r>
              <w:t>Tipo de conta</w:t>
            </w:r>
          </w:p>
        </w:tc>
        <w:tc>
          <w:tcPr>
            <w:tcW w:w="4524" w:type="dxa"/>
          </w:tcPr>
          <w:p w14:paraId="39DE1BD7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73DB098C" w14:textId="319A860C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 xml:space="preserve">No que concerne às contas estas devem definir de uma forma clara qual o produto que está a ser contratualizado com o </w:t>
            </w:r>
            <w:proofErr w:type="spellStart"/>
            <w:r w:rsidRPr="009E4545">
              <w:rPr>
                <w:lang w:val="pt-PT"/>
              </w:rPr>
              <w:t>cliente.Os</w:t>
            </w:r>
            <w:proofErr w:type="spellEnd"/>
            <w:r w:rsidRPr="009E4545">
              <w:rPr>
                <w:lang w:val="pt-PT"/>
              </w:rPr>
              <w:t xml:space="preserve"> tipos de conta serão : “</w:t>
            </w:r>
            <w:proofErr w:type="spellStart"/>
            <w:r w:rsidRPr="009E4545">
              <w:rPr>
                <w:lang w:val="pt-PT"/>
              </w:rPr>
              <w:t>Super</w:t>
            </w:r>
            <w:proofErr w:type="spellEnd"/>
            <w:r w:rsidRPr="009E4545">
              <w:rPr>
                <w:lang w:val="pt-PT"/>
              </w:rPr>
              <w:t xml:space="preserve"> Depósito Jovem”, “Conta à Ordem Dinâmica”, “</w:t>
            </w:r>
            <w:proofErr w:type="spellStart"/>
            <w:r w:rsidRPr="009E4545">
              <w:rPr>
                <w:lang w:val="pt-PT"/>
              </w:rPr>
              <w:t>Travel</w:t>
            </w:r>
            <w:proofErr w:type="spellEnd"/>
            <w:r w:rsidRPr="009E4545">
              <w:rPr>
                <w:lang w:val="pt-PT"/>
              </w:rPr>
              <w:t xml:space="preserve"> </w:t>
            </w:r>
            <w:proofErr w:type="spellStart"/>
            <w:r w:rsidRPr="009E4545">
              <w:rPr>
                <w:lang w:val="pt-PT"/>
              </w:rPr>
              <w:t>Purpose</w:t>
            </w:r>
            <w:proofErr w:type="spellEnd"/>
            <w:r w:rsidRPr="009E4545">
              <w:rPr>
                <w:lang w:val="pt-PT"/>
              </w:rPr>
              <w:t>”, outros…</w:t>
            </w:r>
          </w:p>
        </w:tc>
        <w:tc>
          <w:tcPr>
            <w:tcW w:w="1260" w:type="dxa"/>
          </w:tcPr>
          <w:p w14:paraId="350A24B7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6862E776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FA2FA4C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12F46D6" w14:textId="5B79EDC1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6DBD6F15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2221696B" w14:textId="77777777" w:rsidTr="00FD4C73">
        <w:trPr>
          <w:cantSplit/>
          <w:trHeight w:val="1134"/>
        </w:trPr>
        <w:tc>
          <w:tcPr>
            <w:tcW w:w="504" w:type="dxa"/>
          </w:tcPr>
          <w:p w14:paraId="42E6EB8C" w14:textId="77777777" w:rsidR="0042798A" w:rsidRDefault="0042798A" w:rsidP="00FD4C73">
            <w:pPr>
              <w:spacing w:after="200" w:line="276" w:lineRule="auto"/>
            </w:pPr>
          </w:p>
          <w:p w14:paraId="6D3C2D93" w14:textId="15902017" w:rsidR="0042798A" w:rsidRDefault="0042798A" w:rsidP="00FD4C73">
            <w:pPr>
              <w:spacing w:after="200" w:line="276" w:lineRule="auto"/>
            </w:pPr>
            <w:r>
              <w:t>12</w:t>
            </w:r>
          </w:p>
        </w:tc>
        <w:tc>
          <w:tcPr>
            <w:tcW w:w="1362" w:type="dxa"/>
          </w:tcPr>
          <w:p w14:paraId="22FE2A05" w14:textId="77777777" w:rsidR="0042798A" w:rsidRDefault="0042798A" w:rsidP="00FD4C73">
            <w:pPr>
              <w:spacing w:after="200" w:line="276" w:lineRule="auto"/>
            </w:pPr>
          </w:p>
          <w:p w14:paraId="38AD4123" w14:textId="0F709812" w:rsidR="0042798A" w:rsidRDefault="0042798A" w:rsidP="00FD4C73">
            <w:pPr>
              <w:spacing w:after="200" w:line="276" w:lineRule="auto"/>
            </w:pPr>
            <w:r>
              <w:t>Tipos de transações</w:t>
            </w:r>
          </w:p>
        </w:tc>
        <w:tc>
          <w:tcPr>
            <w:tcW w:w="4524" w:type="dxa"/>
          </w:tcPr>
          <w:p w14:paraId="6A533D1C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69A8A25F" w14:textId="672CF688" w:rsidR="0042798A" w:rsidRDefault="0042798A" w:rsidP="00FD4C73">
            <w:pPr>
              <w:spacing w:after="200" w:line="276" w:lineRule="auto"/>
            </w:pPr>
            <w:r w:rsidRPr="009E4545">
              <w:rPr>
                <w:lang w:val="pt-PT"/>
              </w:rPr>
              <w:t xml:space="preserve">Os clientes podem concretizar transações de levantamento e depósitos em </w:t>
            </w:r>
            <w:proofErr w:type="spellStart"/>
            <w:r w:rsidRPr="009E4545">
              <w:rPr>
                <w:lang w:val="pt-PT"/>
              </w:rPr>
              <w:t>ATMs</w:t>
            </w:r>
            <w:proofErr w:type="spellEnd"/>
            <w:r w:rsidRPr="009E4545">
              <w:rPr>
                <w:lang w:val="pt-PT"/>
              </w:rPr>
              <w:t xml:space="preserve"> e/ou no website. </w:t>
            </w:r>
            <w:proofErr w:type="spellStart"/>
            <w:r>
              <w:t>Será</w:t>
            </w:r>
            <w:proofErr w:type="spellEnd"/>
            <w:r>
              <w:t xml:space="preserve"> </w:t>
            </w:r>
            <w:proofErr w:type="spellStart"/>
            <w:r>
              <w:t>possível</w:t>
            </w:r>
            <w:proofErr w:type="spellEnd"/>
            <w:r>
              <w:t xml:space="preserve"> </w:t>
            </w:r>
            <w:proofErr w:type="spellStart"/>
            <w:r>
              <w:t>concretizar</w:t>
            </w:r>
            <w:proofErr w:type="spellEnd"/>
            <w:r>
              <w:t xml:space="preserve"> </w:t>
            </w:r>
            <w:proofErr w:type="spellStart"/>
            <w:r>
              <w:t>operações</w:t>
            </w:r>
            <w:proofErr w:type="spellEnd"/>
            <w:r>
              <w:t xml:space="preserve"> de transferência entre contas.</w:t>
            </w:r>
          </w:p>
        </w:tc>
        <w:tc>
          <w:tcPr>
            <w:tcW w:w="1260" w:type="dxa"/>
          </w:tcPr>
          <w:p w14:paraId="4CE978E3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0569FB5E" w14:textId="76728A20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4DDD0B5B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4098377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4DE06B74" w14:textId="77777777" w:rsidTr="00FD4C73">
        <w:trPr>
          <w:cantSplit/>
          <w:trHeight w:val="1134"/>
        </w:trPr>
        <w:tc>
          <w:tcPr>
            <w:tcW w:w="504" w:type="dxa"/>
          </w:tcPr>
          <w:p w14:paraId="1730361F" w14:textId="77777777" w:rsidR="0042798A" w:rsidRDefault="0042798A" w:rsidP="00FD4C73">
            <w:pPr>
              <w:spacing w:after="200" w:line="276" w:lineRule="auto"/>
            </w:pPr>
          </w:p>
          <w:p w14:paraId="76D5FBB8" w14:textId="50F72A98" w:rsidR="0042798A" w:rsidRDefault="0042798A" w:rsidP="00FD4C73">
            <w:pPr>
              <w:spacing w:after="200" w:line="276" w:lineRule="auto"/>
            </w:pPr>
            <w:r>
              <w:t>13</w:t>
            </w:r>
          </w:p>
        </w:tc>
        <w:tc>
          <w:tcPr>
            <w:tcW w:w="1362" w:type="dxa"/>
          </w:tcPr>
          <w:p w14:paraId="4C1AC832" w14:textId="77777777" w:rsidR="0042798A" w:rsidRDefault="0042798A" w:rsidP="00FD4C73">
            <w:pPr>
              <w:spacing w:after="200" w:line="276" w:lineRule="auto"/>
            </w:pPr>
          </w:p>
          <w:p w14:paraId="0A26B77C" w14:textId="29871432" w:rsidR="0042798A" w:rsidRDefault="0042798A" w:rsidP="00FD4C73">
            <w:pPr>
              <w:spacing w:after="200" w:line="276" w:lineRule="auto"/>
            </w:pPr>
            <w:r>
              <w:t>Registo das transações</w:t>
            </w:r>
          </w:p>
        </w:tc>
        <w:tc>
          <w:tcPr>
            <w:tcW w:w="4524" w:type="dxa"/>
          </w:tcPr>
          <w:p w14:paraId="4B4E2B17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0A59CA6B" w14:textId="5183A7FA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 banco precisa de registar todas as transações concretizadas pelos seus cliente sendo que precisa de identificar com detalhe quem concretizou as operações de levantamento e depósitos.</w:t>
            </w:r>
          </w:p>
        </w:tc>
        <w:tc>
          <w:tcPr>
            <w:tcW w:w="1260" w:type="dxa"/>
          </w:tcPr>
          <w:p w14:paraId="41FCBE06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41F01B01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31B73174" w14:textId="277EAE4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5BF10D06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498D8FDF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73AEB7C2" w14:textId="77777777" w:rsidTr="00FD4C73">
        <w:trPr>
          <w:cantSplit/>
          <w:trHeight w:val="1134"/>
        </w:trPr>
        <w:tc>
          <w:tcPr>
            <w:tcW w:w="504" w:type="dxa"/>
          </w:tcPr>
          <w:p w14:paraId="1FD8A55D" w14:textId="77777777" w:rsidR="0042798A" w:rsidRDefault="0042798A" w:rsidP="00FD4C73">
            <w:pPr>
              <w:spacing w:after="200" w:line="276" w:lineRule="auto"/>
            </w:pPr>
          </w:p>
          <w:p w14:paraId="35870E8B" w14:textId="3A3AC31E" w:rsidR="0042798A" w:rsidRDefault="0042798A" w:rsidP="00FD4C73">
            <w:pPr>
              <w:spacing w:after="200" w:line="276" w:lineRule="auto"/>
            </w:pPr>
            <w:r>
              <w:t>14</w:t>
            </w:r>
          </w:p>
        </w:tc>
        <w:tc>
          <w:tcPr>
            <w:tcW w:w="1362" w:type="dxa"/>
          </w:tcPr>
          <w:p w14:paraId="50CF24B3" w14:textId="77777777" w:rsidR="0042798A" w:rsidRDefault="0042798A" w:rsidP="00FD4C73">
            <w:pPr>
              <w:spacing w:after="200" w:line="276" w:lineRule="auto"/>
            </w:pPr>
          </w:p>
          <w:p w14:paraId="1945B654" w14:textId="6C921C32" w:rsidR="0042798A" w:rsidRDefault="0042798A" w:rsidP="00FD4C73">
            <w:pPr>
              <w:spacing w:after="200" w:line="276" w:lineRule="auto"/>
            </w:pPr>
            <w:r>
              <w:t>Classificação das transações</w:t>
            </w:r>
          </w:p>
        </w:tc>
        <w:tc>
          <w:tcPr>
            <w:tcW w:w="4524" w:type="dxa"/>
          </w:tcPr>
          <w:p w14:paraId="1EC838A4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2270611A" w14:textId="76B53547" w:rsidR="0042798A" w:rsidRDefault="0042798A" w:rsidP="00FD4C73">
            <w:pPr>
              <w:spacing w:after="200" w:line="276" w:lineRule="auto"/>
            </w:pPr>
            <w:r w:rsidRPr="009E4545">
              <w:rPr>
                <w:lang w:val="pt-PT"/>
              </w:rPr>
              <w:t xml:space="preserve">Será possível aos clientes classificarem as suas transações no nosso website por categorias. </w:t>
            </w:r>
            <w:proofErr w:type="spellStart"/>
            <w:r>
              <w:t>Exemplo</w:t>
            </w:r>
            <w:proofErr w:type="spellEnd"/>
            <w:r>
              <w:t xml:space="preserve">: </w:t>
            </w:r>
            <w:proofErr w:type="spellStart"/>
            <w:r>
              <w:t>Salário</w:t>
            </w:r>
            <w:proofErr w:type="spellEnd"/>
            <w:r>
              <w:t xml:space="preserve">, Creche, </w:t>
            </w:r>
            <w:proofErr w:type="spellStart"/>
            <w:r>
              <w:t>Alimentação</w:t>
            </w:r>
            <w:proofErr w:type="spellEnd"/>
            <w:r>
              <w:t>, Combustíveis, outros…</w:t>
            </w:r>
          </w:p>
        </w:tc>
        <w:tc>
          <w:tcPr>
            <w:tcW w:w="1260" w:type="dxa"/>
          </w:tcPr>
          <w:p w14:paraId="4C49D8D8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4810AB5D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6E9F471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428AE0E8" w14:textId="5424136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2DD7836A" w14:textId="77777777" w:rsidTr="00FD4C73">
        <w:trPr>
          <w:cantSplit/>
          <w:trHeight w:val="1266"/>
        </w:trPr>
        <w:tc>
          <w:tcPr>
            <w:tcW w:w="504" w:type="dxa"/>
          </w:tcPr>
          <w:p w14:paraId="0A276F7E" w14:textId="77777777" w:rsidR="0042798A" w:rsidRDefault="0042798A" w:rsidP="00FD4C73">
            <w:pPr>
              <w:spacing w:after="200" w:line="276" w:lineRule="auto"/>
            </w:pPr>
          </w:p>
          <w:p w14:paraId="3E05F547" w14:textId="43540A99" w:rsidR="0042798A" w:rsidRDefault="0042798A" w:rsidP="00FD4C73">
            <w:pPr>
              <w:spacing w:after="200" w:line="276" w:lineRule="auto"/>
            </w:pPr>
            <w:r>
              <w:t>15</w:t>
            </w:r>
          </w:p>
          <w:p w14:paraId="0FCC5956" w14:textId="68AC88B8" w:rsidR="0042798A" w:rsidRDefault="0042798A" w:rsidP="00FD4C73">
            <w:pPr>
              <w:spacing w:after="200" w:line="276" w:lineRule="auto"/>
            </w:pPr>
          </w:p>
        </w:tc>
        <w:tc>
          <w:tcPr>
            <w:tcW w:w="1362" w:type="dxa"/>
          </w:tcPr>
          <w:p w14:paraId="1F4DB94A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2D8BFE27" w14:textId="3896342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Interação do cliente com o banco</w:t>
            </w:r>
          </w:p>
        </w:tc>
        <w:tc>
          <w:tcPr>
            <w:tcW w:w="4524" w:type="dxa"/>
          </w:tcPr>
          <w:p w14:paraId="76F1EE7E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6EA1E3B3" w14:textId="2807E653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podem optar por interagir com o banco nas agências e/ou através do nosso website.</w:t>
            </w:r>
          </w:p>
        </w:tc>
        <w:tc>
          <w:tcPr>
            <w:tcW w:w="1260" w:type="dxa"/>
          </w:tcPr>
          <w:p w14:paraId="53A93972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1E0DA827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701" w:type="dxa"/>
          </w:tcPr>
          <w:p w14:paraId="25C15CF8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CF89C90" w14:textId="055B841D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7893D851" w14:textId="77777777" w:rsidTr="00FD4C73">
        <w:trPr>
          <w:cantSplit/>
          <w:trHeight w:val="1134"/>
        </w:trPr>
        <w:tc>
          <w:tcPr>
            <w:tcW w:w="504" w:type="dxa"/>
          </w:tcPr>
          <w:p w14:paraId="79985D93" w14:textId="77777777" w:rsidR="0042798A" w:rsidRDefault="0042798A" w:rsidP="00FD4C73">
            <w:pPr>
              <w:spacing w:after="200" w:line="276" w:lineRule="auto"/>
            </w:pPr>
          </w:p>
          <w:p w14:paraId="3FD94DF4" w14:textId="379210B9" w:rsidR="0042798A" w:rsidRDefault="0042798A" w:rsidP="00FD4C73">
            <w:pPr>
              <w:spacing w:after="200" w:line="276" w:lineRule="auto"/>
            </w:pPr>
            <w:r>
              <w:t>16</w:t>
            </w:r>
          </w:p>
        </w:tc>
        <w:tc>
          <w:tcPr>
            <w:tcW w:w="1362" w:type="dxa"/>
          </w:tcPr>
          <w:p w14:paraId="1967498D" w14:textId="77777777" w:rsidR="0042798A" w:rsidRDefault="0042798A" w:rsidP="00FD4C73">
            <w:pPr>
              <w:spacing w:after="200" w:line="276" w:lineRule="auto"/>
            </w:pPr>
          </w:p>
          <w:p w14:paraId="0E905852" w14:textId="317CBCE4" w:rsidR="0042798A" w:rsidRDefault="0042798A" w:rsidP="00FD4C73">
            <w:pPr>
              <w:spacing w:after="200" w:line="276" w:lineRule="auto"/>
            </w:pPr>
            <w:r>
              <w:t>Acesso ao website</w:t>
            </w:r>
          </w:p>
        </w:tc>
        <w:tc>
          <w:tcPr>
            <w:tcW w:w="4524" w:type="dxa"/>
          </w:tcPr>
          <w:p w14:paraId="67867666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5298EAA0" w14:textId="67E0C1D1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Convém salientar que o acesso ao nosso site deverá ser concretizado por utilizadores registados por email e password.</w:t>
            </w:r>
          </w:p>
        </w:tc>
        <w:tc>
          <w:tcPr>
            <w:tcW w:w="1260" w:type="dxa"/>
          </w:tcPr>
          <w:p w14:paraId="4F6DD5BD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43AD96CA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701" w:type="dxa"/>
          </w:tcPr>
          <w:p w14:paraId="576B3688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757EA922" w14:textId="45FCC57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4A346031" w14:textId="77777777" w:rsidTr="00FD4C73">
        <w:trPr>
          <w:cantSplit/>
          <w:trHeight w:val="1134"/>
        </w:trPr>
        <w:tc>
          <w:tcPr>
            <w:tcW w:w="504" w:type="dxa"/>
          </w:tcPr>
          <w:p w14:paraId="1C683596" w14:textId="77777777" w:rsidR="0042798A" w:rsidRDefault="0042798A" w:rsidP="00FD4C73">
            <w:pPr>
              <w:spacing w:after="200" w:line="276" w:lineRule="auto"/>
            </w:pPr>
          </w:p>
          <w:p w14:paraId="5ADE85D3" w14:textId="528D93B4" w:rsidR="0042798A" w:rsidRDefault="0042798A" w:rsidP="00FD4C73">
            <w:pPr>
              <w:spacing w:after="200" w:line="276" w:lineRule="auto"/>
            </w:pPr>
            <w:r>
              <w:t>17</w:t>
            </w:r>
          </w:p>
        </w:tc>
        <w:tc>
          <w:tcPr>
            <w:tcW w:w="1362" w:type="dxa"/>
          </w:tcPr>
          <w:p w14:paraId="40CD04A8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25C0C6CC" w14:textId="59B7ACEE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 cliente</w:t>
            </w:r>
          </w:p>
        </w:tc>
        <w:tc>
          <w:tcPr>
            <w:tcW w:w="4524" w:type="dxa"/>
          </w:tcPr>
          <w:p w14:paraId="0CC46CBE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6F973D19" w14:textId="5F318399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Informação detalha sobre os clientes (informação de caracter pessoal);</w:t>
            </w:r>
          </w:p>
        </w:tc>
        <w:tc>
          <w:tcPr>
            <w:tcW w:w="1260" w:type="dxa"/>
          </w:tcPr>
          <w:p w14:paraId="58401C30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180FE2BE" w14:textId="678D33D2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47A53D6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3EF1727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13A57D5A" w14:textId="77777777" w:rsidTr="00FD4C73">
        <w:trPr>
          <w:cantSplit/>
          <w:trHeight w:val="1550"/>
        </w:trPr>
        <w:tc>
          <w:tcPr>
            <w:tcW w:w="504" w:type="dxa"/>
          </w:tcPr>
          <w:p w14:paraId="454E345C" w14:textId="77777777" w:rsidR="0042798A" w:rsidRDefault="0042798A" w:rsidP="00FD4C73">
            <w:pPr>
              <w:spacing w:after="200" w:line="276" w:lineRule="auto"/>
            </w:pPr>
          </w:p>
          <w:p w14:paraId="565B1CE1" w14:textId="2EB53A75" w:rsidR="0042798A" w:rsidRDefault="0042798A" w:rsidP="00FD4C73">
            <w:pPr>
              <w:spacing w:after="200" w:line="276" w:lineRule="auto"/>
            </w:pPr>
            <w:r>
              <w:t>18</w:t>
            </w:r>
          </w:p>
        </w:tc>
        <w:tc>
          <w:tcPr>
            <w:tcW w:w="1362" w:type="dxa"/>
          </w:tcPr>
          <w:p w14:paraId="4DA04DEB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006FBEDB" w14:textId="4BB4567B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 saldo</w:t>
            </w:r>
          </w:p>
        </w:tc>
        <w:tc>
          <w:tcPr>
            <w:tcW w:w="4524" w:type="dxa"/>
          </w:tcPr>
          <w:p w14:paraId="73C12CB6" w14:textId="04358270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13D9C839" w14:textId="7A614BB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Informação sobre a composição da carteira de produtos dos clientes e respetivos saldos;</w:t>
            </w:r>
          </w:p>
          <w:p w14:paraId="59F9863D" w14:textId="40684C5D" w:rsidR="0042798A" w:rsidRPr="009E4545" w:rsidRDefault="0042798A" w:rsidP="00FD4C73">
            <w:pPr>
              <w:tabs>
                <w:tab w:val="left" w:pos="1048"/>
              </w:tabs>
              <w:rPr>
                <w:lang w:val="pt-PT"/>
              </w:rPr>
            </w:pPr>
            <w:r w:rsidRPr="009E4545">
              <w:rPr>
                <w:lang w:val="pt-PT"/>
              </w:rPr>
              <w:tab/>
            </w:r>
          </w:p>
        </w:tc>
        <w:tc>
          <w:tcPr>
            <w:tcW w:w="1260" w:type="dxa"/>
          </w:tcPr>
          <w:p w14:paraId="0378F7BE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549FB238" w14:textId="3DC65132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0D84EE68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FBABA03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0243234B" w14:textId="77777777" w:rsidTr="00FD4C73">
        <w:trPr>
          <w:cantSplit/>
          <w:trHeight w:val="1134"/>
        </w:trPr>
        <w:tc>
          <w:tcPr>
            <w:tcW w:w="504" w:type="dxa"/>
          </w:tcPr>
          <w:p w14:paraId="36FCEEAD" w14:textId="77777777" w:rsidR="0042798A" w:rsidRDefault="0042798A" w:rsidP="00FD4C73">
            <w:pPr>
              <w:spacing w:after="200" w:line="276" w:lineRule="auto"/>
            </w:pPr>
          </w:p>
          <w:p w14:paraId="4EC699C5" w14:textId="22BAA6F7" w:rsidR="0042798A" w:rsidRDefault="0042798A" w:rsidP="00FD4C73">
            <w:pPr>
              <w:spacing w:after="200" w:line="276" w:lineRule="auto"/>
            </w:pPr>
            <w:r>
              <w:t>19</w:t>
            </w:r>
          </w:p>
        </w:tc>
        <w:tc>
          <w:tcPr>
            <w:tcW w:w="1362" w:type="dxa"/>
          </w:tcPr>
          <w:p w14:paraId="12A5A33D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3405FD9F" w14:textId="2FDFE313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operações de risco</w:t>
            </w:r>
          </w:p>
        </w:tc>
        <w:tc>
          <w:tcPr>
            <w:tcW w:w="4524" w:type="dxa"/>
          </w:tcPr>
          <w:p w14:paraId="79424656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64DF9B8B" w14:textId="740DBB2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Informação sobre operações com potencial risco de “lavagem de dinheiro”: todas as operações superiores a 5.000 euros (levantamentos), transferências superiores a 10.000 euros e todas as transações de clientes estrangeiros;</w:t>
            </w:r>
          </w:p>
        </w:tc>
        <w:tc>
          <w:tcPr>
            <w:tcW w:w="1260" w:type="dxa"/>
          </w:tcPr>
          <w:p w14:paraId="3C2F073C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5FF7508E" w14:textId="77777777" w:rsidR="008C1598" w:rsidRPr="009E4545" w:rsidRDefault="008C1598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715F1B14" w14:textId="055D1B92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689ECA92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2ECE2A11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7DBEFAD8" w14:textId="77777777" w:rsidTr="00FD4C73">
        <w:trPr>
          <w:cantSplit/>
          <w:trHeight w:val="1134"/>
        </w:trPr>
        <w:tc>
          <w:tcPr>
            <w:tcW w:w="504" w:type="dxa"/>
          </w:tcPr>
          <w:p w14:paraId="1A4EDEDD" w14:textId="77777777" w:rsidR="0042798A" w:rsidRDefault="0042798A" w:rsidP="00FD4C73">
            <w:pPr>
              <w:spacing w:after="200" w:line="276" w:lineRule="auto"/>
            </w:pPr>
          </w:p>
          <w:p w14:paraId="64ADB7AE" w14:textId="4971900D" w:rsidR="0042798A" w:rsidRDefault="0042798A" w:rsidP="00FD4C73">
            <w:pPr>
              <w:spacing w:after="200" w:line="276" w:lineRule="auto"/>
            </w:pPr>
            <w:r>
              <w:t>20</w:t>
            </w:r>
          </w:p>
        </w:tc>
        <w:tc>
          <w:tcPr>
            <w:tcW w:w="1362" w:type="dxa"/>
          </w:tcPr>
          <w:p w14:paraId="79CD7754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776C7A55" w14:textId="689B1AC3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 ranking</w:t>
            </w:r>
          </w:p>
        </w:tc>
        <w:tc>
          <w:tcPr>
            <w:tcW w:w="4524" w:type="dxa"/>
          </w:tcPr>
          <w:p w14:paraId="5F1AD4DD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179E03D8" w14:textId="737C2F96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TOP ranking de clientes do banco e por agência.</w:t>
            </w:r>
          </w:p>
        </w:tc>
        <w:tc>
          <w:tcPr>
            <w:tcW w:w="1260" w:type="dxa"/>
          </w:tcPr>
          <w:p w14:paraId="5048CB2B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977CFB0" w14:textId="77777777" w:rsidR="008C1598" w:rsidRPr="009E4545" w:rsidRDefault="008C1598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24063DC7" w14:textId="77A82A9D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1E7CB9A3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1EA5A7D" w14:textId="77777777" w:rsidR="0042798A" w:rsidRDefault="0042798A" w:rsidP="00FD4C73">
            <w:pPr>
              <w:spacing w:after="200" w:line="276" w:lineRule="auto"/>
            </w:pPr>
          </w:p>
        </w:tc>
      </w:tr>
    </w:tbl>
    <w:p w14:paraId="569050EE" w14:textId="35901F40" w:rsidR="00665092" w:rsidRDefault="00303FA1">
      <w:pPr>
        <w:spacing w:after="200" w:line="276" w:lineRule="auto"/>
      </w:pPr>
      <w:r>
        <w:t xml:space="preserve"> </w:t>
      </w:r>
    </w:p>
    <w:p w14:paraId="4A0A09F0" w14:textId="255434E9" w:rsidR="00665092" w:rsidRDefault="00665092">
      <w:pPr>
        <w:spacing w:after="200" w:line="276" w:lineRule="auto"/>
      </w:pPr>
    </w:p>
    <w:p w14:paraId="2A7E8C50" w14:textId="1408C99D" w:rsidR="00665092" w:rsidRDefault="00665092">
      <w:pPr>
        <w:spacing w:after="200" w:line="276" w:lineRule="auto"/>
      </w:pPr>
    </w:p>
    <w:p w14:paraId="302B4BA7" w14:textId="69994E5A" w:rsidR="00665092" w:rsidRDefault="00665092">
      <w:pPr>
        <w:spacing w:after="200" w:line="276" w:lineRule="auto"/>
      </w:pPr>
    </w:p>
    <w:p w14:paraId="395FD37F" w14:textId="5DBD1E33" w:rsidR="00665092" w:rsidRDefault="00665092">
      <w:pPr>
        <w:spacing w:after="200" w:line="276" w:lineRule="auto"/>
      </w:pPr>
    </w:p>
    <w:p w14:paraId="3B3C6737" w14:textId="7CE30F1F" w:rsidR="00665092" w:rsidRDefault="00665092">
      <w:pPr>
        <w:spacing w:after="200" w:line="276" w:lineRule="auto"/>
      </w:pPr>
    </w:p>
    <w:p w14:paraId="2DC824AE" w14:textId="758E9078" w:rsidR="00665092" w:rsidRDefault="00665092">
      <w:pPr>
        <w:spacing w:after="200" w:line="276" w:lineRule="auto"/>
      </w:pPr>
    </w:p>
    <w:p w14:paraId="79494426" w14:textId="5A780435" w:rsidR="0042798A" w:rsidRDefault="0042798A">
      <w:pPr>
        <w:spacing w:after="200" w:line="276" w:lineRule="auto"/>
      </w:pPr>
    </w:p>
    <w:p w14:paraId="4946459D" w14:textId="30D13FC2" w:rsidR="000453B2" w:rsidRDefault="000453B2">
      <w:pPr>
        <w:spacing w:after="200" w:line="276" w:lineRule="auto"/>
      </w:pPr>
    </w:p>
    <w:p w14:paraId="6687C7AC" w14:textId="757F2E1B" w:rsidR="000453B2" w:rsidRDefault="000453B2">
      <w:pPr>
        <w:spacing w:after="200" w:line="276" w:lineRule="auto"/>
      </w:pPr>
    </w:p>
    <w:p w14:paraId="2B18B43A" w14:textId="77777777" w:rsidR="000453B2" w:rsidRDefault="000453B2">
      <w:pPr>
        <w:spacing w:after="200" w:line="276" w:lineRule="auto"/>
      </w:pPr>
    </w:p>
    <w:p w14:paraId="72B3A68B" w14:textId="77777777" w:rsidR="0042798A" w:rsidRDefault="0042798A">
      <w:pPr>
        <w:spacing w:after="200" w:line="276" w:lineRule="auto"/>
      </w:pPr>
    </w:p>
    <w:p w14:paraId="70ED492F" w14:textId="5C085EE9" w:rsidR="007D4E63" w:rsidRPr="005B3E3D" w:rsidRDefault="007D4E63">
      <w:pPr>
        <w:spacing w:after="200" w:line="276" w:lineRule="auto"/>
      </w:pPr>
    </w:p>
    <w:p w14:paraId="31753BF8" w14:textId="5DD8064A" w:rsidR="00FE423A" w:rsidRPr="00FE423A" w:rsidRDefault="00FE423A" w:rsidP="00FE423A">
      <w:pPr>
        <w:rPr>
          <w:rFonts w:ascii="Calibri Light" w:hAnsi="Calibri Light" w:cs="Calibri Light"/>
          <w:color w:val="92D050"/>
          <w:sz w:val="72"/>
          <w:szCs w:val="72"/>
        </w:rPr>
      </w:pPr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Desenvolvimento</w:t>
      </w:r>
    </w:p>
    <w:p w14:paraId="7FF96948" w14:textId="08B6753C" w:rsidR="003F2224" w:rsidRDefault="003F2224" w:rsidP="003F2224"/>
    <w:p w14:paraId="770A719A" w14:textId="53B1CBEE" w:rsidR="00FE423A" w:rsidRPr="009E4545" w:rsidRDefault="00FE423A" w:rsidP="00FE423A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Primeiramente começamos por calcular quantas e quais entidades serão obrigatoriamente necessárias para a implementação do problema sugerido, com isto obtemos as seguintes entidades:</w:t>
      </w:r>
    </w:p>
    <w:p w14:paraId="756D4F58" w14:textId="77777777" w:rsidR="00D43D37" w:rsidRPr="009E4545" w:rsidRDefault="00D43D37" w:rsidP="00FE423A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B5135C" w14:textId="77777777" w:rsidR="00FE423A" w:rsidRPr="009E4545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Pessoa (Pessoa, Nome,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Data_nascimento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NIF, Profissão, Morada,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Codigo_Postal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Cidade, Pais);</w:t>
      </w:r>
    </w:p>
    <w:p w14:paraId="4BB49859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Pessoa);</w:t>
      </w:r>
    </w:p>
    <w:p w14:paraId="6A4565B2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 Login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Username, password);</w:t>
      </w:r>
    </w:p>
    <w:p w14:paraId="035B55EE" w14:textId="77777777" w:rsidR="00FE423A" w:rsidRPr="009E4545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Agencia (Agencia, Cidade, Pais,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Destrito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Rua,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Codigo_Postal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1FC2D07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Funcionário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Funcionario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2584DC5" w14:textId="5ADB14AF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Tipo_produtos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(Nome)</w:t>
      </w:r>
    </w:p>
    <w:p w14:paraId="30AC4B72" w14:textId="5D2B2298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</w:t>
      </w:r>
      <w:proofErr w:type="spellEnd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nome</w:t>
      </w:r>
      <w:proofErr w:type="spellEnd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E2AF5FF" w14:textId="78FEAB99" w:rsidR="009E4545" w:rsidRPr="009E4545" w:rsidRDefault="009E4545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Contas(IBAN, Cliente, produto, saldo,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data_criacao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carencia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vencimento</w:t>
      </w:r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juros</w:t>
      </w:r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1C2028D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Sub_Titulares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(IBAN, Pessoa);</w:t>
      </w:r>
    </w:p>
    <w:p w14:paraId="3AE8C8C5" w14:textId="5D0A14E0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Categorias_Transações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F6AF6A0" w14:textId="77777777" w:rsidR="00FE423A" w:rsidRPr="009E4545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Transferencias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(Transação, Valor, Data, Emissor, Recetor, Categoria);</w:t>
      </w:r>
    </w:p>
    <w:p w14:paraId="15840F6D" w14:textId="6934C19E" w:rsidR="00FE423A" w:rsidRPr="009E4545" w:rsidRDefault="009E4545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Operacoes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(Levantamento, </w:t>
      </w:r>
      <w:proofErr w:type="spellStart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Numero_Cartão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Agencia, </w:t>
      </w:r>
      <w:proofErr w:type="spellStart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B_By_Website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Valor, </w:t>
      </w:r>
      <w:proofErr w:type="spellStart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D_Data</w:t>
      </w:r>
      <w:proofErr w:type="spellEnd"/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v_tipo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ABC3F3C" w14:textId="77777777" w:rsidR="00FE423A" w:rsidRPr="009E4545" w:rsidRDefault="00FE423A" w:rsidP="003F2224">
      <w:pPr>
        <w:rPr>
          <w:lang w:val="pt-PT"/>
        </w:rPr>
      </w:pPr>
    </w:p>
    <w:p w14:paraId="78CF7BC2" w14:textId="77777777" w:rsidR="003F2224" w:rsidRPr="009E4545" w:rsidRDefault="003F2224">
      <w:pPr>
        <w:spacing w:after="200" w:line="276" w:lineRule="auto"/>
        <w:rPr>
          <w:lang w:val="pt-PT"/>
        </w:rPr>
      </w:pPr>
      <w:r w:rsidRPr="009E4545">
        <w:rPr>
          <w:lang w:val="pt-PT"/>
        </w:rPr>
        <w:br w:type="page"/>
      </w:r>
    </w:p>
    <w:p w14:paraId="0E40D7E8" w14:textId="77777777" w:rsidR="00FE423A" w:rsidRPr="009E4545" w:rsidRDefault="00FE423A" w:rsidP="00FE423A">
      <w:pPr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Desenvolvimento</w:t>
      </w:r>
    </w:p>
    <w:p w14:paraId="366E26EE" w14:textId="77777777" w:rsidR="00FE423A" w:rsidRPr="00D43D37" w:rsidRDefault="00FE423A" w:rsidP="00B06697">
      <w:pPr>
        <w:rPr>
          <w:lang w:val="pt-PT"/>
        </w:rPr>
      </w:pPr>
    </w:p>
    <w:p w14:paraId="0305D7E9" w14:textId="23F9045C" w:rsidR="00FE423A" w:rsidRPr="008C1598" w:rsidRDefault="00FE423A" w:rsidP="00FE423A">
      <w:pPr>
        <w:ind w:left="360" w:firstLine="348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Após a resolução das entidades e os seus respetivos campos necessários para o projeto, é possível, agora, separar diferentes tipos de dados em 3 </w:t>
      </w:r>
      <w:proofErr w:type="spellStart"/>
      <w:r w:rsid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tableSpaces</w:t>
      </w:r>
      <w:proofErr w:type="spellEnd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238BE98" w14:textId="01BA220C" w:rsidR="00FE423A" w:rsidRPr="008C1598" w:rsidRDefault="00FE423A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Com isto, prosseguimos com a ideia de criar um </w:t>
      </w:r>
      <w:proofErr w:type="spellStart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</w:t>
      </w:r>
      <w:proofErr w:type="spellEnd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C1598"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</w:t>
      </w:r>
      <w:r w:rsid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 estimativa de espaço necessário por registo.</w:t>
      </w:r>
    </w:p>
    <w:p w14:paraId="25F4827F" w14:textId="301DA5D4" w:rsidR="00FE423A" w:rsidRPr="008C1598" w:rsidRDefault="00FE423A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obtemos a seguinte distribuição:</w:t>
      </w:r>
    </w:p>
    <w:p w14:paraId="7C6F8343" w14:textId="77777777" w:rsidR="00D43D37" w:rsidRPr="008C1598" w:rsidRDefault="00D43D37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3F123D" w14:textId="162CD0F1" w:rsidR="00FE423A" w:rsidRDefault="009E4545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Transacoes</w:t>
      </w:r>
      <w:proofErr w:type="spellEnd"/>
      <w:r w:rsidR="00FE42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AB684D" w14:textId="75EBE8AA" w:rsidR="00FE423A" w:rsidRDefault="00E1178F" w:rsidP="00FE423A">
      <w:pPr>
        <w:pStyle w:val="PargrafodaLista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Transaçoes</w:t>
      </w:r>
      <w:proofErr w:type="spellEnd"/>
    </w:p>
    <w:p w14:paraId="2F915D33" w14:textId="513A3252" w:rsidR="00FE423A" w:rsidRDefault="00E1178F" w:rsidP="008C1598">
      <w:pPr>
        <w:pStyle w:val="PargrafodaLista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Operação</w:t>
      </w:r>
      <w:proofErr w:type="spellEnd"/>
    </w:p>
    <w:p w14:paraId="40A96382" w14:textId="77777777" w:rsidR="008C1598" w:rsidRPr="008C1598" w:rsidRDefault="008C1598" w:rsidP="008C1598">
      <w:pPr>
        <w:pStyle w:val="PargrafodaLista"/>
        <w:ind w:left="1434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B13DB3" w14:textId="365402C4" w:rsidR="00FE423A" w:rsidRDefault="009E4545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 w:rsidR="00FE42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8E382" w14:textId="7AE36B1B" w:rsidR="00FE423A" w:rsidRDefault="00E1178F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Clientes</w:t>
      </w:r>
      <w:proofErr w:type="spellEnd"/>
    </w:p>
    <w:p w14:paraId="6C5C9FDB" w14:textId="7A3BD877" w:rsidR="00FE423A" w:rsidRDefault="00E1178F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Sub_titulares</w:t>
      </w:r>
      <w:proofErr w:type="spellEnd"/>
    </w:p>
    <w:p w14:paraId="386D8627" w14:textId="69EC3147" w:rsidR="00FE423A" w:rsidRDefault="00E1178F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Website_login</w:t>
      </w:r>
      <w:proofErr w:type="spellEnd"/>
    </w:p>
    <w:p w14:paraId="5CC047BB" w14:textId="5D3A35D8" w:rsidR="00FE423A" w:rsidRDefault="00E1178F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Cartão_debito</w:t>
      </w:r>
      <w:proofErr w:type="spellEnd"/>
    </w:p>
    <w:p w14:paraId="174CB003" w14:textId="30C62AE8" w:rsidR="008C1598" w:rsidRDefault="008C1598" w:rsidP="008C1598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E117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essoa</w:t>
      </w:r>
    </w:p>
    <w:p w14:paraId="3D68D9AD" w14:textId="77777777" w:rsidR="008C1598" w:rsidRPr="008C1598" w:rsidRDefault="008C1598" w:rsidP="008C1598">
      <w:pPr>
        <w:pStyle w:val="PargrafodaLista"/>
        <w:ind w:left="1434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2EAC8" w14:textId="355C5F4B" w:rsidR="00FE423A" w:rsidRDefault="009E4545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Banco</w:t>
      </w:r>
      <w:r w:rsidR="00E117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C83A61" w14:textId="4C671291" w:rsidR="00FE423A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Funcionarios</w:t>
      </w:r>
      <w:proofErr w:type="spellEnd"/>
    </w:p>
    <w:p w14:paraId="29402BA1" w14:textId="08D6ED20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Agencias</w:t>
      </w:r>
      <w:proofErr w:type="spellEnd"/>
    </w:p>
    <w:p w14:paraId="38538764" w14:textId="7F3851FD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País</w:t>
      </w:r>
    </w:p>
    <w:p w14:paraId="2EAE5577" w14:textId="35F3C3F7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Distrito</w:t>
      </w:r>
    </w:p>
    <w:p w14:paraId="63B19E3D" w14:textId="72C3D0AB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Cidade</w:t>
      </w:r>
      <w:proofErr w:type="spellEnd"/>
    </w:p>
    <w:p w14:paraId="5D292F59" w14:textId="1C9DB2CD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proofErr w:type="spellEnd"/>
    </w:p>
    <w:p w14:paraId="68E11306" w14:textId="29129AB6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Tipos_Produto</w:t>
      </w:r>
      <w:proofErr w:type="spellEnd"/>
    </w:p>
    <w:p w14:paraId="49C60A17" w14:textId="091DBBBF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Categoria_transações</w:t>
      </w:r>
      <w:proofErr w:type="spellEnd"/>
    </w:p>
    <w:p w14:paraId="74BCF7A7" w14:textId="6FC367B3" w:rsidR="00B06697" w:rsidRPr="00545465" w:rsidRDefault="00B06697" w:rsidP="00B06697">
      <w:pPr>
        <w:rPr>
          <w:lang w:val="en-US"/>
        </w:rPr>
      </w:pPr>
      <w:r w:rsidRPr="00545465">
        <w:rPr>
          <w:lang w:val="en-US"/>
        </w:rPr>
        <w:br w:type="page"/>
      </w:r>
    </w:p>
    <w:tbl>
      <w:tblPr>
        <w:tblStyle w:val="TabeladeGrelha1Clara"/>
        <w:tblpPr w:leftFromText="141" w:rightFromText="141" w:vertAnchor="page" w:horzAnchor="margin" w:tblpY="4185"/>
        <w:tblW w:w="10910" w:type="dxa"/>
        <w:tblLook w:val="04A0" w:firstRow="1" w:lastRow="0" w:firstColumn="1" w:lastColumn="0" w:noHBand="0" w:noVBand="1"/>
      </w:tblPr>
      <w:tblGrid>
        <w:gridCol w:w="3539"/>
        <w:gridCol w:w="3827"/>
        <w:gridCol w:w="3544"/>
      </w:tblGrid>
      <w:tr w:rsidR="004F70D3" w14:paraId="6E9D99BB" w14:textId="77777777" w:rsidTr="001C3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129A735" w14:textId="51136EA1" w:rsidR="004F70D3" w:rsidRPr="004F70D3" w:rsidRDefault="004F70D3" w:rsidP="001C36EE">
            <w:pPr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</w:pPr>
            <w:proofErr w:type="spellStart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lastRenderedPageBreak/>
              <w:t>TableSpace</w:t>
            </w:r>
            <w:proofErr w:type="spellEnd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t xml:space="preserve"> 1 - </w:t>
            </w:r>
            <w:r w:rsidRPr="004F70D3">
              <w:rPr>
                <w:rFonts w:ascii="Calibri Light" w:hAnsi="Calibri Light" w:cs="Calibri Light"/>
                <w:color w:val="000000" w:themeColor="text1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180 bytes</w:t>
            </w:r>
          </w:p>
        </w:tc>
        <w:tc>
          <w:tcPr>
            <w:tcW w:w="3827" w:type="dxa"/>
          </w:tcPr>
          <w:p w14:paraId="26005AAC" w14:textId="06EB0972" w:rsidR="004F70D3" w:rsidRPr="004F70D3" w:rsidRDefault="004F70D3" w:rsidP="001C36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</w:pPr>
            <w:proofErr w:type="spellStart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t>TableSpace</w:t>
            </w:r>
            <w:proofErr w:type="spellEnd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t xml:space="preserve"> 2 </w:t>
            </w:r>
            <w:r w:rsidRPr="004F70D3">
              <w:rPr>
                <w:rFonts w:ascii="Calibri Light" w:hAnsi="Calibri Light" w:cs="Calibri Light"/>
                <w:color w:val="000000" w:themeColor="text1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 385 bytes</w:t>
            </w:r>
          </w:p>
        </w:tc>
        <w:tc>
          <w:tcPr>
            <w:tcW w:w="3544" w:type="dxa"/>
          </w:tcPr>
          <w:p w14:paraId="76A337B9" w14:textId="56BC3267" w:rsidR="004F70D3" w:rsidRPr="004F70D3" w:rsidRDefault="004F70D3" w:rsidP="001C36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t>TableSpace</w:t>
            </w:r>
            <w:proofErr w:type="spellEnd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t xml:space="preserve"> 3 </w:t>
            </w:r>
            <w:r w:rsidRPr="004F70D3">
              <w:rPr>
                <w:rFonts w:ascii="Calibri Light" w:hAnsi="Calibri Light" w:cs="Calibri Light"/>
                <w:color w:val="000000" w:themeColor="text1"/>
                <w:sz w:val="32"/>
                <w:szCs w:val="32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- 295 bytes</w:t>
            </w:r>
          </w:p>
        </w:tc>
      </w:tr>
      <w:tr w:rsidR="004F70D3" w14:paraId="3632124D" w14:textId="77777777" w:rsidTr="001C36EE">
        <w:trPr>
          <w:trHeight w:val="10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B6D49DD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 xml:space="preserve">Imaginando que um cliente faça 10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operaçoes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e 10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transferencias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por dia</w:t>
            </w:r>
          </w:p>
          <w:p w14:paraId="6AB78271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 xml:space="preserve">isto dá 300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operacoes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e 300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transferencias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por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mes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por cliente</w:t>
            </w:r>
          </w:p>
          <w:p w14:paraId="1D141D1E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>300 + 300 = 600 registos novos</w:t>
            </w:r>
          </w:p>
          <w:p w14:paraId="27ADC93D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 xml:space="preserve">300 registos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operacoes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-&gt; 300 * 95 bytes = 28 500 bytes ~= 28 KB</w:t>
            </w:r>
          </w:p>
          <w:p w14:paraId="510DEB9F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 xml:space="preserve">300 registos de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transferencia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-&gt; 300 * 85 bytes = 25 500 bytes ~= 25KB</w:t>
            </w:r>
          </w:p>
          <w:p w14:paraId="1E151106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>tendo inicialmente 100 000 clientes</w:t>
            </w:r>
          </w:p>
          <w:p w14:paraId="293AD9FD" w14:textId="77777777" w:rsidR="004F70D3" w:rsidRPr="001C36EE" w:rsidRDefault="004F70D3" w:rsidP="001C36EE">
            <w:pPr>
              <w:rPr>
                <w:b w:val="0"/>
                <w:bCs w:val="0"/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C36EE">
              <w:rPr>
                <w:b w:val="0"/>
                <w:bCs w:val="0"/>
                <w:lang w:val="pt-PT"/>
              </w:rPr>
              <w:t>tamanho inicial -&gt; 100 000 * (28KB + 25KB) = 5 300 000 KB = 5,3 GB</w:t>
            </w:r>
          </w:p>
          <w:p w14:paraId="51C98B56" w14:textId="77777777" w:rsidR="004F70D3" w:rsidRPr="001C36EE" w:rsidRDefault="004F70D3" w:rsidP="001C36EE">
            <w:pPr>
              <w:rPr>
                <w:b w:val="0"/>
                <w:bCs w:val="0"/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BF34692" w14:textId="77777777" w:rsidR="004F70D3" w:rsidRPr="001C36EE" w:rsidRDefault="004F70D3" w:rsidP="001C36EE">
            <w:pPr>
              <w:rPr>
                <w:b w:val="0"/>
                <w:bCs w:val="0"/>
                <w:lang w:val="en-US"/>
              </w:rPr>
            </w:pPr>
            <w:r w:rsidRPr="001C36EE">
              <w:rPr>
                <w:b w:val="0"/>
                <w:bCs w:val="0"/>
                <w:lang w:val="en-US"/>
              </w:rPr>
              <w:t xml:space="preserve">CREATE TABLESPACE </w:t>
            </w:r>
            <w:proofErr w:type="spellStart"/>
            <w:r w:rsidRPr="001C36EE">
              <w:rPr>
                <w:b w:val="0"/>
                <w:bCs w:val="0"/>
                <w:lang w:val="en-US"/>
              </w:rPr>
              <w:t>transacoes</w:t>
            </w:r>
            <w:proofErr w:type="spellEnd"/>
            <w:r w:rsidRPr="001C36EE">
              <w:rPr>
                <w:b w:val="0"/>
                <w:bCs w:val="0"/>
                <w:lang w:val="en-US"/>
              </w:rPr>
              <w:t xml:space="preserve"> </w:t>
            </w:r>
          </w:p>
          <w:p w14:paraId="7EE73131" w14:textId="77777777" w:rsidR="004F70D3" w:rsidRPr="001C36EE" w:rsidRDefault="004F70D3" w:rsidP="001C36EE">
            <w:pPr>
              <w:rPr>
                <w:b w:val="0"/>
                <w:bCs w:val="0"/>
                <w:lang w:val="en-US"/>
              </w:rPr>
            </w:pPr>
            <w:r w:rsidRPr="001C36EE">
              <w:rPr>
                <w:b w:val="0"/>
                <w:bCs w:val="0"/>
                <w:lang w:val="en-US"/>
              </w:rPr>
              <w:t xml:space="preserve">DATAFILE 'transacoes.dat' </w:t>
            </w:r>
          </w:p>
          <w:p w14:paraId="0657230F" w14:textId="77777777" w:rsidR="004F70D3" w:rsidRPr="001C36EE" w:rsidRDefault="004F70D3" w:rsidP="001C36EE">
            <w:pPr>
              <w:rPr>
                <w:b w:val="0"/>
                <w:bCs w:val="0"/>
                <w:lang w:val="en-US"/>
              </w:rPr>
            </w:pPr>
            <w:r w:rsidRPr="001C36EE">
              <w:rPr>
                <w:b w:val="0"/>
                <w:bCs w:val="0"/>
                <w:lang w:val="en-US"/>
              </w:rPr>
              <w:t>SIZE 6 G REUSE AUTOEXTEND ON NEXT 6 G</w:t>
            </w:r>
          </w:p>
          <w:p w14:paraId="2F1F9FEF" w14:textId="77777777" w:rsidR="004F70D3" w:rsidRPr="001C36EE" w:rsidRDefault="004F70D3" w:rsidP="001C36EE">
            <w:pPr>
              <w:rPr>
                <w:rFonts w:ascii="Calibri Light" w:hAnsi="Calibri Light" w:cs="Calibri Light"/>
                <w:b w:val="0"/>
                <w:bCs w:val="0"/>
                <w:color w:val="92D050"/>
                <w:sz w:val="72"/>
                <w:szCs w:val="72"/>
                <w:lang w:val="pt-PT"/>
              </w:rPr>
            </w:pPr>
          </w:p>
        </w:tc>
        <w:tc>
          <w:tcPr>
            <w:tcW w:w="3827" w:type="dxa"/>
          </w:tcPr>
          <w:p w14:paraId="5FC361C2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Imaginando que o banco tenha um inicial de 100 000 clientes com um aumento de 10 % ao ano</w:t>
            </w:r>
            <w:r>
              <w:rPr>
                <w:lang w:val="pt-PT"/>
              </w:rPr>
              <w:t>.</w:t>
            </w:r>
          </w:p>
          <w:p w14:paraId="658A2677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U</w:t>
            </w:r>
            <w:r w:rsidRPr="009E4545">
              <w:rPr>
                <w:lang w:val="pt-PT"/>
              </w:rPr>
              <w:t>m cliente têm entre 1 a 3 contas isto para tabela de contas -&gt; 90 * 300 000 = 27 000 000 ~= 27MB -&gt; tabela de contas</w:t>
            </w:r>
          </w:p>
          <w:p w14:paraId="7FF29F02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100 000 clientes -&gt; 100 000 bytes ~= 100 KB ~= 0.1MB -&gt; tabela de clientes</w:t>
            </w:r>
          </w:p>
          <w:p w14:paraId="19CB12A1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Cada cliente em media associa 2 titulares -&gt; (100 000 * 2) * 30 = 6 000 000B ~= 6MB</w:t>
            </w:r>
          </w:p>
          <w:p w14:paraId="1E966A8E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 xml:space="preserve">Cada cliente apenas tem um registo de </w:t>
            </w:r>
            <w:proofErr w:type="spellStart"/>
            <w:r w:rsidRPr="009E4545">
              <w:rPr>
                <w:lang w:val="pt-PT"/>
              </w:rPr>
              <w:t>user</w:t>
            </w:r>
            <w:proofErr w:type="spellEnd"/>
            <w:r w:rsidRPr="009E4545">
              <w:rPr>
                <w:lang w:val="pt-PT"/>
              </w:rPr>
              <w:t xml:space="preserve"> no website -&gt; 100 000 * 50 = 5 000 000B ~= 5MB</w:t>
            </w:r>
          </w:p>
          <w:p w14:paraId="0B8288AE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Cada cliente de 1 a 3 cartões -&gt; 100 000 * 3 * 70 = 21 000 000B ~= 21MB</w:t>
            </w:r>
          </w:p>
          <w:p w14:paraId="29C22C71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100 000 cliente ~= 100 000 pessoas -&gt; 100 000 * 105 = 10 500 000B ~= 10.5MB</w:t>
            </w:r>
          </w:p>
          <w:p w14:paraId="192FAB7E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total = 27 + 0.1 + 6 + 5 + 21 + 10.5 = 69,6 MB ~= 70 MB</w:t>
            </w:r>
          </w:p>
          <w:p w14:paraId="54D2BC57" w14:textId="77777777" w:rsidR="004F70D3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</w:t>
            </w:r>
            <w:r w:rsidRPr="009E4545">
              <w:rPr>
                <w:lang w:val="pt-PT"/>
              </w:rPr>
              <w:t xml:space="preserve">om aumento de 10% ao </w:t>
            </w:r>
            <w:proofErr w:type="spellStart"/>
            <w:r w:rsidRPr="009E4545">
              <w:rPr>
                <w:lang w:val="pt-PT"/>
              </w:rPr>
              <w:t>mes</w:t>
            </w:r>
            <w:proofErr w:type="spellEnd"/>
            <w:r w:rsidRPr="009E4545">
              <w:rPr>
                <w:lang w:val="pt-PT"/>
              </w:rPr>
              <w:t xml:space="preserve"> -&gt; 70 * 0.1 = 7</w:t>
            </w:r>
          </w:p>
          <w:p w14:paraId="33903EF5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  <w:p w14:paraId="3FCBFF51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F0A99">
              <w:rPr>
                <w:lang w:val="en-US"/>
              </w:rPr>
              <w:t xml:space="preserve">CREATE TABLESPACE </w:t>
            </w:r>
            <w:proofErr w:type="spellStart"/>
            <w:r w:rsidRPr="007F0A99">
              <w:rPr>
                <w:lang w:val="en-US"/>
              </w:rPr>
              <w:t>clientes</w:t>
            </w:r>
            <w:proofErr w:type="spellEnd"/>
            <w:r w:rsidRPr="007F0A99">
              <w:rPr>
                <w:lang w:val="en-US"/>
              </w:rPr>
              <w:t xml:space="preserve"> </w:t>
            </w:r>
          </w:p>
          <w:p w14:paraId="100E96C1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F0A99">
              <w:rPr>
                <w:lang w:val="en-US"/>
              </w:rPr>
              <w:t xml:space="preserve">DATAFILE 'clientes.dat' </w:t>
            </w:r>
          </w:p>
          <w:p w14:paraId="6B47572F" w14:textId="1ABA12CD" w:rsidR="004F70D3" w:rsidRPr="004F70D3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color w:val="92D050"/>
                <w:lang w:val="pt-PT"/>
              </w:rPr>
            </w:pPr>
            <w:r w:rsidRPr="007F0A99">
              <w:rPr>
                <w:lang w:val="en-US"/>
              </w:rPr>
              <w:t>SIZE 70M REUSE AUTOEXTEND ON NEXT 7M</w:t>
            </w:r>
          </w:p>
        </w:tc>
        <w:tc>
          <w:tcPr>
            <w:tcW w:w="3544" w:type="dxa"/>
          </w:tcPr>
          <w:p w14:paraId="07074ADB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Imaginando que o banco tem acerca de agencias com 100 </w:t>
            </w:r>
            <w:proofErr w:type="spellStart"/>
            <w:r w:rsidRPr="007F0A99">
              <w:rPr>
                <w:lang w:val="pt-PT"/>
              </w:rPr>
              <w:t>funcionarios</w:t>
            </w:r>
            <w:proofErr w:type="spellEnd"/>
            <w:r w:rsidRPr="007F0A99">
              <w:rPr>
                <w:lang w:val="pt-PT"/>
              </w:rPr>
              <w:t xml:space="preserve"> em cada</w:t>
            </w:r>
          </w:p>
          <w:p w14:paraId="3DCF71E6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de </w:t>
            </w:r>
            <w:r w:rsidRPr="00BD3377">
              <w:rPr>
                <w:b/>
                <w:bCs/>
                <w:lang w:val="pt-PT"/>
              </w:rPr>
              <w:t>agencia</w:t>
            </w:r>
            <w:r w:rsidRPr="007F0A99">
              <w:rPr>
                <w:lang w:val="pt-PT"/>
              </w:rPr>
              <w:t xml:space="preserve"> -&gt; 10 * 65 = 650B</w:t>
            </w:r>
          </w:p>
          <w:p w14:paraId="5A516330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de </w:t>
            </w:r>
            <w:proofErr w:type="spellStart"/>
            <w:r w:rsidRPr="00BD3377">
              <w:rPr>
                <w:b/>
                <w:bCs/>
                <w:lang w:val="pt-PT"/>
              </w:rPr>
              <w:t>funcionarios</w:t>
            </w:r>
            <w:proofErr w:type="spellEnd"/>
            <w:r w:rsidRPr="007F0A99">
              <w:rPr>
                <w:lang w:val="pt-PT"/>
              </w:rPr>
              <w:t xml:space="preserve"> -&gt; 10 * 100 * 50 = 50 000B ~= 50KB</w:t>
            </w:r>
          </w:p>
          <w:p w14:paraId="7F571215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>pais</w:t>
            </w:r>
            <w:r w:rsidRPr="007F0A99">
              <w:rPr>
                <w:lang w:val="pt-PT"/>
              </w:rPr>
              <w:t xml:space="preserve">, existe ~= 196 </w:t>
            </w:r>
            <w:proofErr w:type="spellStart"/>
            <w:r w:rsidRPr="007F0A99">
              <w:rPr>
                <w:lang w:val="pt-PT"/>
              </w:rPr>
              <w:t>paises</w:t>
            </w:r>
            <w:proofErr w:type="spellEnd"/>
            <w:r w:rsidRPr="007F0A99">
              <w:rPr>
                <w:lang w:val="pt-PT"/>
              </w:rPr>
              <w:t xml:space="preserve"> -&gt; 196 * 25B = 4 900B ~= 5KB</w:t>
            </w:r>
          </w:p>
          <w:p w14:paraId="4A5DB42D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>distrito</w:t>
            </w:r>
            <w:r w:rsidRPr="007F0A99">
              <w:rPr>
                <w:lang w:val="pt-PT"/>
              </w:rPr>
              <w:t xml:space="preserve">, existe (em </w:t>
            </w:r>
            <w:proofErr w:type="spellStart"/>
            <w:r w:rsidRPr="007F0A99">
              <w:rPr>
                <w:lang w:val="pt-PT"/>
              </w:rPr>
              <w:t>portugal</w:t>
            </w:r>
            <w:proofErr w:type="spellEnd"/>
            <w:r w:rsidRPr="007F0A99">
              <w:rPr>
                <w:lang w:val="pt-PT"/>
              </w:rPr>
              <w:t>) ~= 29 -&gt; 29 * 30 ~= 870B ~= 1KB</w:t>
            </w:r>
          </w:p>
          <w:p w14:paraId="07D608A1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>cidade</w:t>
            </w:r>
            <w:r w:rsidRPr="007F0A99">
              <w:rPr>
                <w:lang w:val="pt-PT"/>
              </w:rPr>
              <w:t xml:space="preserve">, existe (em </w:t>
            </w:r>
            <w:proofErr w:type="spellStart"/>
            <w:r w:rsidRPr="007F0A99">
              <w:rPr>
                <w:lang w:val="pt-PT"/>
              </w:rPr>
              <w:t>portugal</w:t>
            </w:r>
            <w:proofErr w:type="spellEnd"/>
            <w:r w:rsidRPr="007F0A99">
              <w:rPr>
                <w:lang w:val="pt-PT"/>
              </w:rPr>
              <w:t>) ~= 159* 30 = 4 770B ~= 5KB</w:t>
            </w:r>
          </w:p>
          <w:p w14:paraId="3915B9A4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>produtos</w:t>
            </w:r>
            <w:r w:rsidRPr="007F0A99">
              <w:rPr>
                <w:lang w:val="pt-PT"/>
              </w:rPr>
              <w:t>, o banco contem 2 produtos com categorias 4 ou mais categorias iniciais dando um valor a cima -&gt; 2 * 9 * 40 =  720B</w:t>
            </w:r>
          </w:p>
          <w:p w14:paraId="117FA86A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>tipos de produtos</w:t>
            </w:r>
            <w:r w:rsidRPr="007F0A99">
              <w:rPr>
                <w:lang w:val="pt-PT"/>
              </w:rPr>
              <w:t>, mais ou menos 9 produtos diferentes -&gt; 9 * 30 = 270 B</w:t>
            </w:r>
          </w:p>
          <w:p w14:paraId="696CAA32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 xml:space="preserve">categoria de </w:t>
            </w:r>
            <w:proofErr w:type="spellStart"/>
            <w:r w:rsidRPr="00BD3377">
              <w:rPr>
                <w:b/>
                <w:bCs/>
                <w:lang w:val="pt-PT"/>
              </w:rPr>
              <w:t>transacao</w:t>
            </w:r>
            <w:proofErr w:type="spellEnd"/>
            <w:r w:rsidRPr="007F0A99">
              <w:rPr>
                <w:lang w:val="pt-PT"/>
              </w:rPr>
              <w:t>, mais ou menos 9 categorias diferentes -&gt; 9 * 25 = 225 B</w:t>
            </w:r>
          </w:p>
          <w:p w14:paraId="08CA2924" w14:textId="77777777" w:rsidR="004F70D3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D3377">
              <w:rPr>
                <w:b/>
                <w:bCs/>
                <w:lang w:val="pt-PT"/>
              </w:rPr>
              <w:t>total</w:t>
            </w:r>
            <w:r w:rsidRPr="007F0A99">
              <w:rPr>
                <w:lang w:val="pt-PT"/>
              </w:rPr>
              <w:t xml:space="preserve"> = 650 + 50 000 + 4 900 + 870 + 4 770 + 720 + 270 + 225 = 62 405 B ~= 63 KB</w:t>
            </w:r>
          </w:p>
          <w:p w14:paraId="4E990FE9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  <w:p w14:paraId="61044292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F0A99">
              <w:rPr>
                <w:lang w:val="en-US"/>
              </w:rPr>
              <w:t xml:space="preserve">CREATE TABLESPACE </w:t>
            </w:r>
            <w:proofErr w:type="spellStart"/>
            <w:r w:rsidRPr="007F0A99">
              <w:rPr>
                <w:lang w:val="en-US"/>
              </w:rPr>
              <w:t>transacoes</w:t>
            </w:r>
            <w:proofErr w:type="spellEnd"/>
            <w:r w:rsidRPr="007F0A99">
              <w:rPr>
                <w:lang w:val="en-US"/>
              </w:rPr>
              <w:t xml:space="preserve"> </w:t>
            </w:r>
          </w:p>
          <w:p w14:paraId="7B7ACE93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F0A99">
              <w:rPr>
                <w:lang w:val="en-US"/>
              </w:rPr>
              <w:t xml:space="preserve">DATAFILE 'banco.dat' </w:t>
            </w:r>
          </w:p>
          <w:p w14:paraId="2AE88B3B" w14:textId="3153E10D" w:rsidR="004F70D3" w:rsidRPr="004F70D3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color w:val="92D050"/>
                <w:lang w:val="pt-PT"/>
              </w:rPr>
            </w:pPr>
            <w:r w:rsidRPr="007F0A99">
              <w:rPr>
                <w:lang w:val="en-US"/>
              </w:rPr>
              <w:t>SIZE 63K REUSE AUTOEXTEND ON NEXT 6KB</w:t>
            </w:r>
          </w:p>
        </w:tc>
      </w:tr>
    </w:tbl>
    <w:p w14:paraId="61B9E45D" w14:textId="204912D5" w:rsidR="000106A0" w:rsidRDefault="00FE423A" w:rsidP="00FE423A">
      <w:pPr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t>Estimativa de Espaço necessário por Registo</w:t>
      </w:r>
      <w:r w:rsidR="00BD3377">
        <w:rPr>
          <w:rFonts w:ascii="Calibri Light" w:hAnsi="Calibri Light" w:cs="Calibri Light"/>
          <w:color w:val="92D050"/>
          <w:sz w:val="72"/>
          <w:szCs w:val="72"/>
          <w:lang w:val="pt-PT"/>
        </w:rPr>
        <w:t xml:space="preserve">    </w:t>
      </w:r>
    </w:p>
    <w:tbl>
      <w:tblPr>
        <w:tblStyle w:val="TabelacomGrelha"/>
        <w:tblpPr w:leftFromText="181" w:rightFromText="181" w:vertAnchor="text" w:horzAnchor="margin" w:tblpY="-43"/>
        <w:tblOverlap w:val="never"/>
        <w:tblW w:w="4253" w:type="dxa"/>
        <w:tblLayout w:type="fixed"/>
        <w:tblLook w:val="04A0" w:firstRow="1" w:lastRow="0" w:firstColumn="1" w:lastColumn="0" w:noHBand="0" w:noVBand="1"/>
      </w:tblPr>
      <w:tblGrid>
        <w:gridCol w:w="4253"/>
      </w:tblGrid>
      <w:tr w:rsidR="001E6471" w:rsidRPr="007F0A99" w14:paraId="773C9C93" w14:textId="77777777" w:rsidTr="001E64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53" w:type="dxa"/>
          </w:tcPr>
          <w:p w14:paraId="4D3EA494" w14:textId="77777777" w:rsidR="001E6471" w:rsidRPr="007F0A99" w:rsidRDefault="001E6471" w:rsidP="001E6471">
            <w:pPr>
              <w:rPr>
                <w:lang w:val="en-US"/>
              </w:rPr>
            </w:pPr>
          </w:p>
        </w:tc>
      </w:tr>
    </w:tbl>
    <w:p w14:paraId="30A97232" w14:textId="6B4FB94C" w:rsidR="00FE423A" w:rsidRPr="000453B2" w:rsidRDefault="001E6471" w:rsidP="001E6471">
      <w:pPr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46632A">
        <w:rPr>
          <w:rFonts w:ascii="Calibri Light" w:hAnsi="Calibri Light" w:cs="Calibri Light"/>
          <w:noProof/>
          <w:color w:val="92D050"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6269981" wp14:editId="6049F8D5">
                <wp:simplePos x="0" y="0"/>
                <wp:positionH relativeFrom="column">
                  <wp:posOffset>5231765</wp:posOffset>
                </wp:positionH>
                <wp:positionV relativeFrom="paragraph">
                  <wp:posOffset>749935</wp:posOffset>
                </wp:positionV>
                <wp:extent cx="1528445" cy="750570"/>
                <wp:effectExtent l="0" t="0" r="14605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677A0" w14:textId="77777777" w:rsidR="0046632A" w:rsidRPr="009E4545" w:rsidRDefault="0046632A" w:rsidP="0046632A">
                            <w:pPr>
                              <w:rPr>
                                <w:lang w:val="pt-PT"/>
                              </w:rPr>
                            </w:pPr>
                            <w:r w:rsidRPr="009E4545">
                              <w:rPr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  <w:proofErr w:type="spellStart"/>
                            <w:r w:rsidRPr="009E4545">
                              <w:rPr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Ctrl+clique</w:t>
                            </w:r>
                            <w:proofErr w:type="spellEnd"/>
                            <w:r w:rsidRPr="009E4545">
                              <w:rPr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na imagem para zoom!</w:t>
                            </w:r>
                          </w:p>
                          <w:p w14:paraId="5F8E30F2" w14:textId="6CAA1A9E" w:rsidR="0046632A" w:rsidRPr="009E4545" w:rsidRDefault="0046632A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6998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11.95pt;margin-top:59.05pt;width:120.35pt;height:59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">
                <v:textbox>
                  <w:txbxContent>
                    <w:p w14:paraId="1FB677A0" w14:textId="77777777" w:rsidR="0046632A" w:rsidRPr="009E4545" w:rsidRDefault="0046632A" w:rsidP="0046632A">
                      <w:pPr>
                        <w:rPr>
                          <w:lang w:val="pt-PT"/>
                        </w:rPr>
                      </w:pPr>
                      <w:r w:rsidRPr="009E4545">
                        <w:rPr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  <w:proofErr w:type="spellStart"/>
                      <w:r w:rsidRPr="009E4545">
                        <w:rPr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Ctrl+clique</w:t>
                      </w:r>
                      <w:proofErr w:type="spellEnd"/>
                      <w:r w:rsidRPr="009E4545">
                        <w:rPr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na imagem para zoom!</w:t>
                      </w:r>
                    </w:p>
                    <w:p w14:paraId="5F8E30F2" w14:textId="6CAA1A9E" w:rsidR="0046632A" w:rsidRPr="009E4545" w:rsidRDefault="0046632A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FE423A"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t>Modelode</w:t>
      </w:r>
      <w:proofErr w:type="spellEnd"/>
      <w:r w:rsidR="00FE423A"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t xml:space="preserve"> </w:t>
      </w:r>
      <w:proofErr w:type="spellStart"/>
      <w:r w:rsidR="00FE423A"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t>Relaçãode</w:t>
      </w:r>
      <w:proofErr w:type="spellEnd"/>
      <w:r w:rsidR="00FE423A"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t xml:space="preserve"> Entidades</w:t>
      </w:r>
    </w:p>
    <w:p w14:paraId="0A9830BD" w14:textId="4323852D" w:rsidR="00B8329E" w:rsidRPr="000453B2" w:rsidRDefault="00112325">
      <w:pPr>
        <w:spacing w:after="200" w:line="276" w:lineRule="auto"/>
        <w:rPr>
          <w:noProof/>
          <w:lang w:val="pt-PT"/>
        </w:rPr>
      </w:pPr>
      <w:r w:rsidRPr="00112325">
        <w:drawing>
          <wp:anchor distT="0" distB="0" distL="114300" distR="114300" simplePos="0" relativeHeight="251684864" behindDoc="1" locked="0" layoutInCell="1" allowOverlap="1" wp14:anchorId="350542E7" wp14:editId="42B88A3A">
            <wp:simplePos x="0" y="0"/>
            <wp:positionH relativeFrom="page">
              <wp:posOffset>266700</wp:posOffset>
            </wp:positionH>
            <wp:positionV relativeFrom="paragraph">
              <wp:posOffset>354330</wp:posOffset>
            </wp:positionV>
            <wp:extent cx="7034530" cy="5803900"/>
            <wp:effectExtent l="0" t="0" r="0" b="6350"/>
            <wp:wrapTight wrapText="bothSides">
              <wp:wrapPolygon edited="0">
                <wp:start x="0" y="0"/>
                <wp:lineTo x="0" y="21553"/>
                <wp:lineTo x="21526" y="21553"/>
                <wp:lineTo x="21526" y="0"/>
                <wp:lineTo x="0" y="0"/>
              </wp:wrapPolygon>
            </wp:wrapTight>
            <wp:docPr id="1" name="Imagem 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>
                      <a:hlinkClick r:id="rId16"/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53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DFEFC" w14:textId="0DDA96FC" w:rsidR="00B06697" w:rsidRPr="005B3E3D" w:rsidRDefault="00B06697">
      <w:pPr>
        <w:spacing w:after="200" w:line="276" w:lineRule="auto"/>
      </w:pPr>
      <w:r w:rsidRPr="005B3E3D">
        <w:br w:type="page"/>
      </w:r>
    </w:p>
    <w:p w14:paraId="0719A49A" w14:textId="1AD4335B" w:rsidR="00B06697" w:rsidRPr="009E4545" w:rsidRDefault="00FE423A" w:rsidP="00FC3A87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proofErr w:type="spellStart"/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Views</w:t>
      </w:r>
      <w:proofErr w:type="spellEnd"/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t xml:space="preserve"> necessárias</w:t>
      </w:r>
    </w:p>
    <w:p w14:paraId="45881329" w14:textId="77777777" w:rsidR="002B4054" w:rsidRPr="009E4545" w:rsidRDefault="002B4054" w:rsidP="002B4054">
      <w:pPr>
        <w:rPr>
          <w:lang w:val="pt-PT"/>
        </w:rPr>
      </w:pPr>
    </w:p>
    <w:p w14:paraId="47CC19C5" w14:textId="77777777" w:rsidR="00FE423A" w:rsidRPr="009E4545" w:rsidRDefault="00FE423A" w:rsidP="00FE423A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</w:t>
      </w:r>
      <w:proofErr w:type="spellStart"/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achamos necessárias foram as seguintes:</w:t>
      </w:r>
    </w:p>
    <w:p w14:paraId="7C0574DA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Clientes</w:t>
      </w:r>
      <w:proofErr w:type="spellEnd"/>
    </w:p>
    <w:p w14:paraId="7860CAAD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Funcionários</w:t>
      </w:r>
    </w:p>
    <w:p w14:paraId="344C35E0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Agências</w:t>
      </w:r>
    </w:p>
    <w:p w14:paraId="6ABBA2EC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Gerentes</w:t>
      </w:r>
    </w:p>
    <w:p w14:paraId="3B661BB0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 Produto</w:t>
      </w:r>
    </w:p>
    <w:p w14:paraId="5741149D" w14:textId="77777777" w:rsidR="00FE423A" w:rsidRPr="00761531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 de Transações</w:t>
      </w:r>
    </w:p>
    <w:p w14:paraId="78E289C8" w14:textId="40A2B437" w:rsidR="009D5174" w:rsidRDefault="009D5174" w:rsidP="00FC3A87">
      <w:pPr>
        <w:rPr>
          <w:rFonts w:ascii="Calibri Light" w:hAnsi="Calibri Light" w:cs="Calibri Light"/>
          <w:sz w:val="20"/>
          <w:szCs w:val="20"/>
        </w:rPr>
      </w:pPr>
    </w:p>
    <w:p w14:paraId="3CE877EC" w14:textId="2FCCDEE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618FAE30" w14:textId="4BEECFE6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3AA8C6A" w14:textId="7DE27E0E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750AD4CC" w14:textId="0F284C5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804E432" w14:textId="362E1B9E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1E641DC" w14:textId="350E947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B633C68" w14:textId="2E0F436A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A99F5D4" w14:textId="570C77F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462AB8D" w14:textId="51B61E1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2AE1DB1" w14:textId="1F20AB98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4363AA67" w14:textId="3E94E083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7075D49C" w14:textId="37DFBCF9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D617DA4" w14:textId="0C1B55E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FBC1295" w14:textId="5E8D49B7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6D51E7CA" w14:textId="038830E3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AC823F9" w14:textId="53578712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FE5A0E4" w14:textId="77777777" w:rsidR="000453B2" w:rsidRDefault="000453B2" w:rsidP="00FC3A87">
      <w:pPr>
        <w:rPr>
          <w:rFonts w:ascii="Calibri Light" w:hAnsi="Calibri Light" w:cs="Calibri Light"/>
          <w:sz w:val="20"/>
          <w:szCs w:val="20"/>
        </w:rPr>
      </w:pPr>
    </w:p>
    <w:p w14:paraId="21FBCC43" w14:textId="7D1EA620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B12BBA1" w14:textId="5865B4D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3EEE2E02" w14:textId="48B889C3" w:rsidR="0042798A" w:rsidRPr="00E1178F" w:rsidRDefault="0042798A" w:rsidP="0042798A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proofErr w:type="spellStart"/>
      <w:r w:rsidRPr="00E1178F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Procedures</w:t>
      </w:r>
      <w:proofErr w:type="spellEnd"/>
    </w:p>
    <w:p w14:paraId="09A7E5AC" w14:textId="6564A8A9" w:rsidR="0042798A" w:rsidRPr="00E1178F" w:rsidRDefault="00E1178F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Foram criados </w:t>
      </w:r>
      <w:proofErr w:type="spellStart"/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procedures</w:t>
      </w:r>
      <w:proofErr w:type="spellEnd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inserir, apagar ou editar 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tabelas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Em algumas 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tabelas 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 apenas permitido inserir registos, pois não queremos apagar dados ou modificá-los (tabelas operações, transações).</w:t>
      </w:r>
    </w:p>
    <w:p w14:paraId="18E0559D" w14:textId="4125B138" w:rsidR="000453B2" w:rsidRPr="00E1178F" w:rsidRDefault="000453B2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0C8DA7" w14:textId="1EB0E986" w:rsidR="000453B2" w:rsidRPr="00E1178F" w:rsidRDefault="000453B2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FB6A63" w14:textId="34DA08D5" w:rsidR="000453B2" w:rsidRPr="000453B2" w:rsidRDefault="000453B2" w:rsidP="000453B2">
      <w:pPr>
        <w:pStyle w:val="Sectiontitle"/>
        <w:rPr>
          <w:rFonts w:ascii="Calibri Light" w:hAnsi="Calibri Light" w:cs="Calibri Light"/>
          <w:color w:val="92D050"/>
          <w:sz w:val="32"/>
          <w:szCs w:val="32"/>
        </w:rPr>
      </w:pPr>
      <w:proofErr w:type="spellStart"/>
      <w:r w:rsidRPr="000453B2">
        <w:rPr>
          <w:rFonts w:ascii="Calibri Light" w:hAnsi="Calibri Light" w:cs="Calibri Light"/>
          <w:color w:val="92D050"/>
          <w:sz w:val="32"/>
          <w:szCs w:val="32"/>
        </w:rPr>
        <w:t>Exemplo</w:t>
      </w:r>
      <w:proofErr w:type="spellEnd"/>
      <w:r w:rsidRPr="000453B2">
        <w:rPr>
          <w:rFonts w:ascii="Calibri Light" w:hAnsi="Calibri Light" w:cs="Calibri Light"/>
          <w:color w:val="92D050"/>
          <w:sz w:val="32"/>
          <w:szCs w:val="32"/>
        </w:rPr>
        <w:t xml:space="preserve"> delete</w:t>
      </w:r>
    </w:p>
    <w:p w14:paraId="2D810A4F" w14:textId="1A1CEB23" w:rsidR="0042798A" w:rsidRDefault="000453B2" w:rsidP="00FC3A87">
      <w:pPr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0" wp14:anchorId="62756D10" wp14:editId="1D14D555">
            <wp:extent cx="4410075" cy="1137285"/>
            <wp:effectExtent l="0" t="0" r="952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B810" w14:textId="2D863852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91CAD56" w14:textId="710B6D85" w:rsidR="0042798A" w:rsidRPr="000453B2" w:rsidRDefault="000453B2" w:rsidP="000453B2">
      <w:pPr>
        <w:pStyle w:val="Sectiontitle"/>
        <w:rPr>
          <w:rFonts w:ascii="Calibri Light" w:hAnsi="Calibri Light" w:cs="Calibri Light"/>
          <w:color w:val="92D050"/>
          <w:sz w:val="32"/>
          <w:szCs w:val="32"/>
        </w:rPr>
      </w:pPr>
      <w:proofErr w:type="spellStart"/>
      <w:r w:rsidRPr="000453B2">
        <w:rPr>
          <w:rFonts w:ascii="Calibri Light" w:hAnsi="Calibri Light" w:cs="Calibri Light"/>
          <w:color w:val="92D050"/>
          <w:sz w:val="32"/>
          <w:szCs w:val="32"/>
        </w:rPr>
        <w:t>Exemplo</w:t>
      </w:r>
      <w:proofErr w:type="spellEnd"/>
      <w:r w:rsidRPr="000453B2">
        <w:rPr>
          <w:rFonts w:ascii="Calibri Light" w:hAnsi="Calibri Light" w:cs="Calibri Light"/>
          <w:color w:val="92D050"/>
          <w:sz w:val="32"/>
          <w:szCs w:val="32"/>
        </w:rPr>
        <w:t xml:space="preserve"> </w: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7B68795" wp14:editId="62003486">
            <wp:simplePos x="0" y="0"/>
            <wp:positionH relativeFrom="margin">
              <wp:posOffset>-635</wp:posOffset>
            </wp:positionH>
            <wp:positionV relativeFrom="paragraph">
              <wp:posOffset>790677</wp:posOffset>
            </wp:positionV>
            <wp:extent cx="6830060" cy="1301750"/>
            <wp:effectExtent l="0" t="0" r="8890" b="0"/>
            <wp:wrapTight wrapText="bothSides">
              <wp:wrapPolygon edited="0">
                <wp:start x="0" y="0"/>
                <wp:lineTo x="0" y="21179"/>
                <wp:lineTo x="21568" y="21179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color w:val="92D050"/>
          <w:sz w:val="32"/>
          <w:szCs w:val="32"/>
        </w:rPr>
        <w:t>insert</w:t>
      </w:r>
    </w:p>
    <w:tbl>
      <w:tblPr>
        <w:tblStyle w:val="TabelacomGrelha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9D5174" w:rsidRPr="005B3E3D" w14:paraId="1D34F5A9" w14:textId="77777777" w:rsidTr="009D5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9"/>
        </w:trPr>
        <w:tc>
          <w:tcPr>
            <w:tcW w:w="6945" w:type="dxa"/>
          </w:tcPr>
          <w:p w14:paraId="25CCBACA" w14:textId="2C00A370" w:rsidR="009D5174" w:rsidRPr="005B3E3D" w:rsidRDefault="009D5174" w:rsidP="009B139F">
            <w:pPr>
              <w:rPr>
                <w:rFonts w:ascii="Calibri Light" w:hAnsi="Calibri Light" w:cs="Calibri Light"/>
                <w:sz w:val="20"/>
                <w:szCs w:val="20"/>
              </w:rPr>
            </w:pPr>
          </w:p>
          <w:p w14:paraId="2928CC5E" w14:textId="44137819" w:rsidR="009D5174" w:rsidRPr="005B3E3D" w:rsidRDefault="009D5174" w:rsidP="009D5174">
            <w:pPr>
              <w:pStyle w:val="Legenda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14:paraId="705C9B0B" w14:textId="25AB385A" w:rsidR="000106A0" w:rsidRDefault="000106A0">
      <w:pPr>
        <w:rPr>
          <w:rFonts w:ascii="Calibri Light" w:hAnsi="Calibri Light" w:cs="Calibri Light"/>
          <w:sz w:val="20"/>
          <w:szCs w:val="20"/>
        </w:rPr>
      </w:pPr>
    </w:p>
    <w:p w14:paraId="0EE5C3EC" w14:textId="77777777" w:rsidR="003D1A80" w:rsidRDefault="003D1A80" w:rsidP="009D5174">
      <w:pPr>
        <w:spacing w:after="200" w:line="276" w:lineRule="auto"/>
        <w:rPr>
          <w:rFonts w:ascii="Calibri Light" w:hAnsi="Calibri Light" w:cs="Calibri Light"/>
          <w:sz w:val="20"/>
          <w:szCs w:val="20"/>
        </w:rPr>
      </w:pPr>
    </w:p>
    <w:p w14:paraId="673EF463" w14:textId="2155C61B" w:rsidR="00FE423A" w:rsidRDefault="00FE423A" w:rsidP="009D5174">
      <w:pPr>
        <w:spacing w:after="200" w:line="276" w:lineRule="auto"/>
      </w:pPr>
    </w:p>
    <w:p w14:paraId="729DC901" w14:textId="4D9F88BE" w:rsidR="00FE423A" w:rsidRDefault="00FE423A" w:rsidP="009D5174">
      <w:pPr>
        <w:spacing w:after="200" w:line="276" w:lineRule="auto"/>
      </w:pPr>
    </w:p>
    <w:p w14:paraId="7C4DB743" w14:textId="45C60B46" w:rsidR="00FE423A" w:rsidRDefault="00FE423A" w:rsidP="009D5174">
      <w:pPr>
        <w:spacing w:after="200" w:line="276" w:lineRule="auto"/>
      </w:pPr>
    </w:p>
    <w:p w14:paraId="59AB56DE" w14:textId="336D085C" w:rsidR="00FE423A" w:rsidRDefault="00FE423A" w:rsidP="009D5174">
      <w:pPr>
        <w:spacing w:after="200" w:line="276" w:lineRule="auto"/>
      </w:pPr>
    </w:p>
    <w:p w14:paraId="78E682B7" w14:textId="583A08B5" w:rsidR="00FE423A" w:rsidRDefault="00FE423A" w:rsidP="009D5174">
      <w:pPr>
        <w:spacing w:after="200" w:line="276" w:lineRule="auto"/>
      </w:pPr>
    </w:p>
    <w:p w14:paraId="456CDAD9" w14:textId="53CC3264" w:rsidR="00FE423A" w:rsidRDefault="00FE423A" w:rsidP="009D5174">
      <w:pPr>
        <w:spacing w:after="200" w:line="276" w:lineRule="auto"/>
      </w:pPr>
    </w:p>
    <w:p w14:paraId="5BB5FA79" w14:textId="554E5617" w:rsidR="00FE423A" w:rsidRDefault="00FE423A" w:rsidP="009D5174">
      <w:pPr>
        <w:spacing w:after="200" w:line="276" w:lineRule="auto"/>
      </w:pPr>
    </w:p>
    <w:p w14:paraId="394991D7" w14:textId="01F1A0CB" w:rsidR="00FE423A" w:rsidRDefault="00FE423A" w:rsidP="009D5174">
      <w:pPr>
        <w:spacing w:after="200" w:line="276" w:lineRule="auto"/>
      </w:pPr>
    </w:p>
    <w:p w14:paraId="2DB23D0D" w14:textId="1FD232DE" w:rsidR="00FE423A" w:rsidRDefault="00FE423A" w:rsidP="009D5174">
      <w:pPr>
        <w:spacing w:after="200" w:line="276" w:lineRule="auto"/>
      </w:pPr>
    </w:p>
    <w:p w14:paraId="5DF6415E" w14:textId="460DE1F2" w:rsidR="00FE423A" w:rsidRDefault="00FE423A" w:rsidP="009D5174">
      <w:pPr>
        <w:spacing w:after="200" w:line="276" w:lineRule="auto"/>
      </w:pPr>
    </w:p>
    <w:p w14:paraId="1DA1E060" w14:textId="19CBF13B" w:rsidR="00FE423A" w:rsidRDefault="00FE423A" w:rsidP="009D5174">
      <w:pPr>
        <w:spacing w:after="200" w:line="276" w:lineRule="auto"/>
      </w:pPr>
    </w:p>
    <w:p w14:paraId="46100B49" w14:textId="76AE97B3" w:rsidR="00FE423A" w:rsidRDefault="00FE423A" w:rsidP="009D5174">
      <w:pPr>
        <w:spacing w:after="200" w:line="276" w:lineRule="auto"/>
      </w:pPr>
    </w:p>
    <w:p w14:paraId="22FEAF0E" w14:textId="46FABD20" w:rsidR="00FE423A" w:rsidRDefault="00FE423A" w:rsidP="009D5174">
      <w:pPr>
        <w:spacing w:after="200" w:line="276" w:lineRule="auto"/>
      </w:pPr>
    </w:p>
    <w:p w14:paraId="1C365CA1" w14:textId="77777777" w:rsidR="00FE423A" w:rsidRPr="005B3E3D" w:rsidRDefault="00FE423A" w:rsidP="009D5174">
      <w:pPr>
        <w:spacing w:after="200" w:line="276" w:lineRule="auto"/>
      </w:pPr>
    </w:p>
    <w:p w14:paraId="14C220B8" w14:textId="3C2B2B51" w:rsidR="00486736" w:rsidRPr="005B3E3D" w:rsidRDefault="00486736" w:rsidP="00486736">
      <w:pPr>
        <w:pStyle w:val="Sectionintro"/>
        <w:rPr>
          <w:rFonts w:ascii="Calibri Light" w:hAnsi="Calibri Light" w:cs="Calibri Light"/>
          <w:sz w:val="32"/>
          <w:szCs w:val="32"/>
        </w:rPr>
      </w:pPr>
    </w:p>
    <w:tbl>
      <w:tblPr>
        <w:tblStyle w:val="TabelacomGrelha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486736" w:rsidRPr="00C666D4" w14:paraId="4C90F3DE" w14:textId="77777777" w:rsidTr="009B13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24"/>
        </w:trPr>
        <w:tc>
          <w:tcPr>
            <w:tcW w:w="6945" w:type="dxa"/>
          </w:tcPr>
          <w:p w14:paraId="1CCF021E" w14:textId="125B7D3C" w:rsidR="00486736" w:rsidRPr="00D43D37" w:rsidRDefault="00486736" w:rsidP="00FC00AE">
            <w:pPr>
              <w:pStyle w:val="PulloutGreen"/>
              <w:rPr>
                <w:lang w:val="pt-PT"/>
              </w:rPr>
            </w:pPr>
          </w:p>
        </w:tc>
      </w:tr>
    </w:tbl>
    <w:p w14:paraId="6C95D669" w14:textId="542DC670" w:rsidR="00486736" w:rsidRPr="005B3E3D" w:rsidRDefault="00486736" w:rsidP="00486736"/>
    <w:p w14:paraId="4B4F7D45" w14:textId="77777777" w:rsidR="00BF6F8B" w:rsidRPr="005B3E3D" w:rsidRDefault="00BF6F8B">
      <w:pPr>
        <w:spacing w:after="200" w:line="276" w:lineRule="auto"/>
      </w:pPr>
    </w:p>
    <w:p w14:paraId="4385951C" w14:textId="77777777" w:rsidR="00D01239" w:rsidRPr="005B3E3D" w:rsidRDefault="00BF6F8B" w:rsidP="009B139F">
      <w:r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1" locked="1" layoutInCell="1" allowOverlap="1" wp14:anchorId="3A37DDF3" wp14:editId="0C4A82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5870" cy="10727690"/>
                <wp:effectExtent l="0" t="0" r="508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870" cy="10727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CDC7B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DFF1621" wp14:editId="5E00BC1D">
                                  <wp:extent cx="1831975" cy="345440"/>
                                  <wp:effectExtent l="0" t="0" r="0" b="0"/>
                                  <wp:docPr id="14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1975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3349CE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22A325B3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67EA10E7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199755B2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2" w:name="legaldesc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Standard legal description]</w:t>
                            </w:r>
                          </w:p>
                          <w:p w14:paraId="5DBF5718" w14:textId="7DB132C0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Caption vel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doloreet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wisit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acincil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iquatem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odigna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feugiamcommy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adip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exerosto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Rud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min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ver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sed magna ate tat,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vendigna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conulputat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pratie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ming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il et at. Ut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aliquipit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amcommy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nullaore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endrem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er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incilla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conse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feu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facin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venisi</w:t>
                            </w:r>
                            <w:proofErr w:type="spellEnd"/>
                          </w:p>
                          <w:p w14:paraId="107D0DDC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889781B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[Click here for more information about the </w:t>
                            </w:r>
                            <w:hyperlink r:id="rId20" w:history="1">
                              <w:r w:rsidRPr="00C666D4">
                                <w:rPr>
                                  <w:rStyle w:val="Hiperligao"/>
                                  <w:rFonts w:ascii="Calibri Light" w:hAnsi="Calibri Light" w:cs="Calibri Light"/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  <w:t>DTTL Language &amp; Style Guide</w:t>
                              </w:r>
                            </w:hyperlink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</w:p>
                          <w:bookmarkEnd w:id="2"/>
                          <w:p w14:paraId="3CD16CB7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944783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3" w:name="netprofile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Deloitte local profile]</w:t>
                            </w:r>
                          </w:p>
                          <w:p w14:paraId="62C446EB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Met prat,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estrud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modignibh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eumsan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vel dolore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coreetuercin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venibh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eugait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nonsed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magna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ad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od et,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consequis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amconsequat</w:t>
                            </w:r>
                            <w:proofErr w:type="spellEnd"/>
                          </w:p>
                          <w:bookmarkEnd w:id="3"/>
                          <w:p w14:paraId="1EE19205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EAB8BD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4" w:name="disclaimer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appropriate internal / external disclaimer]</w:t>
                            </w:r>
                          </w:p>
                          <w:p w14:paraId="26201ED5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Ut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iustionulput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endre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cor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ilis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voluptate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feui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tat.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Tionsed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dolor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irilis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dolumsan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velent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praesse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quisci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tatet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volessi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veleui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eniam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vullaortisi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bla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utet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iriure</w:t>
                            </w:r>
                            <w:proofErr w:type="spellEnd"/>
                          </w:p>
                          <w:p w14:paraId="394B8A8D" w14:textId="77777777" w:rsidR="00BF6F8B" w:rsidRPr="009E4545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</w:pPr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eu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faccum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adigniat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, core te do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dionsenisim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erciliquatue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te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ming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ea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facincillut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lan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henim</w:t>
                            </w:r>
                            <w:proofErr w:type="spellEnd"/>
                          </w:p>
                          <w:p w14:paraId="220F0D67" w14:textId="77777777" w:rsidR="00BF6F8B" w:rsidRPr="009E4545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</w:pPr>
                          </w:p>
                          <w:p w14:paraId="3681FB8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[For MF communications, please consult with your internal risk or legal teams as to what additional language is appropriate.]</w:t>
                            </w:r>
                          </w:p>
                          <w:bookmarkEnd w:id="4"/>
                          <w:p w14:paraId="339ABB4A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20FD289" w14:textId="77777777" w:rsidR="007A63AB" w:rsidRPr="00C666D4" w:rsidRDefault="007A63A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5" w:name="foo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foot</w:t>
                            </w:r>
                          </w:p>
                          <w:bookmarkEnd w:id="5"/>
                          <w:p w14:paraId="440CA4A4" w14:textId="77777777" w:rsidR="003F2224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© </w:t>
                            </w:r>
                            <w:bookmarkStart w:id="6" w:name="dataauto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[Year]</w:t>
                            </w:r>
                            <w:bookmarkEnd w:id="6"/>
                            <w:r w:rsidR="00BE1A01"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bookmarkStart w:id="7" w:name="copy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[Legal</w:t>
                            </w:r>
                            <w:bookmarkEnd w:id="7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bookmarkStart w:id="8" w:name="CHECK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entity name].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432000" tIns="432000" rIns="432000" bIns="4320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7DDF3" id="Rectangle 2" o:spid="_x0000_s1027" style="position:absolute;margin-left:0;margin-top:0;width:598.1pt;height:844.7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" fillcolor="white [3212]" stroked="f" strokeweight="2pt">
                <v:textbox inset="12mm,12mm,12mm,12mm">
                  <w:txbxContent>
                    <w:p w14:paraId="72CCDC7B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DFF1621" wp14:editId="5E00BC1D">
                            <wp:extent cx="1831975" cy="345440"/>
                            <wp:effectExtent l="0" t="0" r="0" b="0"/>
                            <wp:docPr id="14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1975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3349CE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22A325B3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67EA10E7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199755B2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9" w:name="legaldesc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Standard legal description]</w:t>
                      </w:r>
                    </w:p>
                    <w:p w14:paraId="5DBF5718" w14:textId="7DB132C0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Caption vel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doloreet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wisit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acincil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iquatem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dio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odigna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feugiamcommy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adip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exerosto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Rud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min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ver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sed magna ate tat,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vendigna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conulputat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pratie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ming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nos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il et at. Ut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aliquipit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amcommy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nullaore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endrem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er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incilla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conse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feu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facin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venisi</w:t>
                      </w:r>
                      <w:proofErr w:type="spellEnd"/>
                    </w:p>
                    <w:p w14:paraId="107D0DDC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2889781B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[Click here for more information about the </w:t>
                      </w:r>
                      <w:hyperlink r:id="rId21" w:history="1">
                        <w:r w:rsidRPr="00C666D4">
                          <w:rPr>
                            <w:rStyle w:val="Hiperligao"/>
                            <w:rFonts w:ascii="Calibri Light" w:hAnsi="Calibri Light" w:cs="Calibri Light"/>
                            <w:b/>
                            <w:sz w:val="16"/>
                            <w:szCs w:val="16"/>
                            <w:lang w:val="en-US"/>
                          </w:rPr>
                          <w:t>DTTL Language &amp; Style Guide</w:t>
                        </w:r>
                      </w:hyperlink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]</w:t>
                      </w:r>
                    </w:p>
                    <w:bookmarkEnd w:id="9"/>
                    <w:p w14:paraId="3CD16CB7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944783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0" w:name="netprofile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Deloitte local profile]</w:t>
                      </w:r>
                    </w:p>
                    <w:p w14:paraId="62C446EB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Met prat,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estrud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modignibh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eumsan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vel dolore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coreetuercin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venibh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eugait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nonsed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magna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ad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tio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od et,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consequis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amconsequat</w:t>
                      </w:r>
                      <w:proofErr w:type="spellEnd"/>
                    </w:p>
                    <w:bookmarkEnd w:id="10"/>
                    <w:p w14:paraId="1EE19205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EAB8BD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1" w:name="disclaimer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appropriate internal / external disclaimer]</w:t>
                      </w:r>
                    </w:p>
                    <w:p w14:paraId="26201ED5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Ut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iustionulput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endre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cor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ilis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voluptate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feui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tat.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Tionsed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dolor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irilis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elit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dolumsan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velent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praesse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quisci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tatet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volessi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veleui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eniam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vullaortisi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bla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vel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utet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iriure</w:t>
                      </w:r>
                      <w:proofErr w:type="spellEnd"/>
                    </w:p>
                    <w:p w14:paraId="394B8A8D" w14:textId="77777777" w:rsidR="00BF6F8B" w:rsidRPr="009E4545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</w:pPr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eu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faccum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adigniat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, core te do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dionsenisim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erciliquatue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te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ming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ea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facincillut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lan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henim</w:t>
                      </w:r>
                      <w:proofErr w:type="spellEnd"/>
                    </w:p>
                    <w:p w14:paraId="220F0D67" w14:textId="77777777" w:rsidR="00BF6F8B" w:rsidRPr="009E4545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</w:pPr>
                    </w:p>
                    <w:p w14:paraId="3681FB8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[For MF communications, please consult with your internal risk or legal teams as to what additional language is appropriate.]</w:t>
                      </w:r>
                    </w:p>
                    <w:bookmarkEnd w:id="11"/>
                    <w:p w14:paraId="339ABB4A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520FD289" w14:textId="77777777" w:rsidR="007A63AB" w:rsidRPr="00C666D4" w:rsidRDefault="007A63A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2" w:name="foo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foot</w:t>
                      </w:r>
                    </w:p>
                    <w:bookmarkEnd w:id="12"/>
                    <w:p w14:paraId="440CA4A4" w14:textId="77777777" w:rsidR="003F2224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© </w:t>
                      </w:r>
                      <w:bookmarkStart w:id="13" w:name="dataauto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[Year]</w:t>
                      </w:r>
                      <w:bookmarkEnd w:id="13"/>
                      <w:r w:rsidR="00BE1A01"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bookmarkStart w:id="14" w:name="copy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[Legal</w:t>
                      </w:r>
                      <w:bookmarkEnd w:id="14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bookmarkStart w:id="15" w:name="CHECK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entity name].</w:t>
                      </w:r>
                      <w:bookmarkEnd w:id="15"/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14:paraId="76B6333A" w14:textId="77777777" w:rsidR="00BF6F8B" w:rsidRPr="005B3E3D" w:rsidRDefault="00A7089C" w:rsidP="009B139F">
      <w:r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C5BF0" wp14:editId="3ADFC2F4">
                <wp:simplePos x="0" y="0"/>
                <wp:positionH relativeFrom="column">
                  <wp:posOffset>5276656</wp:posOffset>
                </wp:positionH>
                <wp:positionV relativeFrom="paragraph">
                  <wp:posOffset>7968256</wp:posOffset>
                </wp:positionV>
                <wp:extent cx="1296062" cy="842838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62" cy="842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8FE87" w14:textId="53E43772" w:rsidR="00A7089C" w:rsidRDefault="00A7089C">
                            <w:bookmarkStart w:id="16" w:name="iso"/>
                            <w:r w:rsidRPr="00A7089C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D3D935A" wp14:editId="1E4AD657">
                                  <wp:extent cx="1200785" cy="668361"/>
                                  <wp:effectExtent l="0" t="0" r="0" b="0"/>
                                  <wp:docPr id="15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785" cy="668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5BF0" id="Text Box 21" o:spid="_x0000_s1028" type="#_x0000_t202" style="position:absolute;margin-left:415.5pt;margin-top:627.4pt;width:102.05pt;height:66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" fillcolor="white [3201]" stroked="f" strokeweight=".5pt">
                <v:textbox inset="0,0,0,0">
                  <w:txbxContent>
                    <w:p w14:paraId="2448FE87" w14:textId="53E43772" w:rsidR="00A7089C" w:rsidRDefault="00A7089C">
                      <w:bookmarkStart w:id="17" w:name="iso"/>
                      <w:r w:rsidRPr="00A7089C"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D3D935A" wp14:editId="1E4AD657">
                            <wp:extent cx="1200785" cy="668361"/>
                            <wp:effectExtent l="0" t="0" r="0" b="0"/>
                            <wp:docPr id="15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785" cy="668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sectPr w:rsidR="00BF6F8B" w:rsidRPr="005B3E3D" w:rsidSect="003C4BE4">
      <w:headerReference w:type="default" r:id="rId23"/>
      <w:footerReference w:type="default" r:id="rId24"/>
      <w:footerReference w:type="first" r:id="rId25"/>
      <w:pgSz w:w="11906" w:h="16838" w:code="9"/>
      <w:pgMar w:top="1985" w:right="4281" w:bottom="1134" w:left="680" w:header="680" w:footer="567" w:gutter="0"/>
      <w:cols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120DC" w14:textId="77777777" w:rsidR="005E1B7B" w:rsidRDefault="005E1B7B" w:rsidP="00C702C7">
      <w:pPr>
        <w:spacing w:after="0" w:line="240" w:lineRule="auto"/>
      </w:pPr>
      <w:r>
        <w:separator/>
      </w:r>
    </w:p>
  </w:endnote>
  <w:endnote w:type="continuationSeparator" w:id="0">
    <w:p w14:paraId="631E2707" w14:textId="77777777" w:rsidR="005E1B7B" w:rsidRDefault="005E1B7B" w:rsidP="00C70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-Bold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9140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C8BA3C" w14:textId="61968065" w:rsidR="008C1598" w:rsidRDefault="008C1598">
        <w:pPr>
          <w:pStyle w:val="Rodap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26757FFC" wp14:editId="15BE930B">
              <wp:simplePos x="0" y="0"/>
              <wp:positionH relativeFrom="column">
                <wp:posOffset>5464175</wp:posOffset>
              </wp:positionH>
              <wp:positionV relativeFrom="paragraph">
                <wp:posOffset>-935355</wp:posOffset>
              </wp:positionV>
              <wp:extent cx="1123950" cy="1129665"/>
              <wp:effectExtent l="0" t="0" r="0" b="0"/>
              <wp:wrapSquare wrapText="bothSides"/>
              <wp:docPr id="17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23950" cy="112966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81D0C3" w14:textId="0D0FC36C" w:rsidR="00F15F5C" w:rsidRPr="00A84BDB" w:rsidRDefault="00F15F5C" w:rsidP="00904097">
    <w:pPr>
      <w:pStyle w:val="Rodap"/>
      <w:spacing w:line="240" w:lineRule="auto"/>
      <w:rPr>
        <w:rFonts w:ascii="Calibri Light" w:hAnsi="Calibri Light" w:cs="Calibri Light"/>
        <w:sz w:val="4"/>
        <w:szCs w:val="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53C82" w14:textId="77777777" w:rsidR="00904097" w:rsidRDefault="00904097">
    <w:pPr>
      <w:pStyle w:val="Rodap"/>
    </w:pPr>
  </w:p>
  <w:p w14:paraId="7FDF4A0C" w14:textId="7E5A581B" w:rsidR="00B36B5C" w:rsidRDefault="00B36B5C">
    <w:pPr>
      <w:pStyle w:val="Rodap"/>
    </w:pPr>
    <w:r>
      <w:fldChar w:fldCharType="begin"/>
    </w:r>
    <w:r>
      <w:instrText xml:space="preserve"> IF </w:instrText>
    </w:r>
    <w:r>
      <w:fldChar w:fldCharType="begin"/>
    </w:r>
    <w:r>
      <w:instrText xml:space="preserve"> PAGE  \* Arabic  \* MERGEFORMAT </w:instrText>
    </w:r>
    <w:r>
      <w:fldChar w:fldCharType="separate"/>
    </w:r>
    <w:r w:rsidR="001E6471">
      <w:rPr>
        <w:noProof/>
      </w:rPr>
      <w:instrText>1</w:instrText>
    </w:r>
    <w:r>
      <w:fldChar w:fldCharType="end"/>
    </w:r>
    <w:r>
      <w:instrText xml:space="preserve"> &lt; "10" "0</w:instrText>
    </w:r>
    <w:r>
      <w:fldChar w:fldCharType="begin"/>
    </w:r>
    <w:r>
      <w:instrText xml:space="preserve"> PAGE  \* Arabic  \* MERGEFORMAT </w:instrText>
    </w:r>
    <w:r>
      <w:fldChar w:fldCharType="separate"/>
    </w:r>
    <w:r w:rsidR="001E6471">
      <w:rPr>
        <w:noProof/>
      </w:rPr>
      <w:instrText>1</w:instrText>
    </w:r>
    <w:r>
      <w:fldChar w:fldCharType="end"/>
    </w:r>
    <w:r>
      <w:instrText xml:space="preserve">" \* MERGEFORMAT </w:instrText>
    </w:r>
    <w:r>
      <w:fldChar w:fldCharType="separate"/>
    </w:r>
    <w:r w:rsidR="001E6471">
      <w:rPr>
        <w:noProof/>
      </w:rPr>
      <w:t>01</w:t>
    </w:r>
    <w:r>
      <w:fldChar w:fldCharType="end"/>
    </w:r>
  </w:p>
  <w:p w14:paraId="3428B442" w14:textId="77777777" w:rsidR="00904097" w:rsidRPr="00904097" w:rsidRDefault="00904097" w:rsidP="00904097">
    <w:pPr>
      <w:pStyle w:val="Rodap"/>
      <w:spacing w:line="240" w:lineRule="auto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BF835" w14:textId="77777777" w:rsidR="005E1B7B" w:rsidRDefault="005E1B7B" w:rsidP="00C702C7">
      <w:pPr>
        <w:spacing w:after="0" w:line="240" w:lineRule="auto"/>
      </w:pPr>
      <w:r>
        <w:separator/>
      </w:r>
    </w:p>
  </w:footnote>
  <w:footnote w:type="continuationSeparator" w:id="0">
    <w:p w14:paraId="0D6F0BD1" w14:textId="77777777" w:rsidR="005E1B7B" w:rsidRDefault="005E1B7B" w:rsidP="00C70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B3C1B" w14:textId="2347C06A" w:rsidR="00361A81" w:rsidRDefault="00361A81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2097E3A" wp14:editId="0CFF3ACF">
          <wp:simplePos x="0" y="0"/>
          <wp:positionH relativeFrom="column">
            <wp:posOffset>4135</wp:posOffset>
          </wp:positionH>
          <wp:positionV relativeFrom="paragraph">
            <wp:posOffset>4135</wp:posOffset>
          </wp:positionV>
          <wp:extent cx="1828800" cy="347345"/>
          <wp:effectExtent l="0" t="0" r="0" b="0"/>
          <wp:wrapTight wrapText="bothSides">
            <wp:wrapPolygon edited="0">
              <wp:start x="0" y="0"/>
              <wp:lineTo x="0" y="20139"/>
              <wp:lineTo x="21375" y="20139"/>
              <wp:lineTo x="21375" y="7108"/>
              <wp:lineTo x="16875" y="0"/>
              <wp:lineTo x="0" y="0"/>
            </wp:wrapPolygon>
          </wp:wrapTight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347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1DA8222E"/>
    <w:lvl w:ilvl="0">
      <w:start w:val="1"/>
      <w:numFmt w:val="lowerLetter"/>
      <w:pStyle w:val="Listanumerada2"/>
      <w:lvlText w:val="%1."/>
      <w:lvlJc w:val="left"/>
      <w:pPr>
        <w:ind w:left="644" w:hanging="360"/>
      </w:pPr>
    </w:lvl>
  </w:abstractNum>
  <w:abstractNum w:abstractNumId="1" w15:restartNumberingAfterBreak="0">
    <w:nsid w:val="FFFFFF83"/>
    <w:multiLevelType w:val="singleLevel"/>
    <w:tmpl w:val="8EAA911C"/>
    <w:lvl w:ilvl="0">
      <w:start w:val="1"/>
      <w:numFmt w:val="bullet"/>
      <w:pStyle w:val="Listacommarcas2"/>
      <w:lvlText w:val="‒"/>
      <w:lvlJc w:val="left"/>
      <w:pPr>
        <w:ind w:left="587" w:hanging="360"/>
      </w:pPr>
      <w:rPr>
        <w:rFonts w:ascii="Calibri" w:hAnsi="Calibri" w:hint="default"/>
      </w:rPr>
    </w:lvl>
  </w:abstractNum>
  <w:abstractNum w:abstractNumId="2" w15:restartNumberingAfterBreak="0">
    <w:nsid w:val="FFFFFF88"/>
    <w:multiLevelType w:val="singleLevel"/>
    <w:tmpl w:val="F716B3DA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2A4026B0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13459AB"/>
    <w:multiLevelType w:val="hybridMultilevel"/>
    <w:tmpl w:val="6574A6A2"/>
    <w:lvl w:ilvl="0" w:tplc="D0CA4B2A">
      <w:start w:val="1"/>
      <w:numFmt w:val="decimal"/>
      <w:pStyle w:val="Tablenumbered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6209A8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08A2571F"/>
    <w:multiLevelType w:val="hybridMultilevel"/>
    <w:tmpl w:val="31863B26"/>
    <w:lvl w:ilvl="0" w:tplc="873EF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02634"/>
    <w:multiLevelType w:val="hybridMultilevel"/>
    <w:tmpl w:val="8460EA48"/>
    <w:lvl w:ilvl="0" w:tplc="72EC3CF6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7690"/>
    <w:multiLevelType w:val="multilevel"/>
    <w:tmpl w:val="2C5666EC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C366BD0"/>
    <w:multiLevelType w:val="multilevel"/>
    <w:tmpl w:val="15F6EE94"/>
    <w:lvl w:ilvl="0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>
      <w:start w:val="1"/>
      <w:numFmt w:val="lowerLetter"/>
      <w:lvlText w:val="%2."/>
      <w:lvlJc w:val="left"/>
      <w:pPr>
        <w:ind w:left="1100" w:hanging="360"/>
      </w:pPr>
    </w:lvl>
    <w:lvl w:ilvl="2">
      <w:start w:val="1"/>
      <w:numFmt w:val="lowerRoman"/>
      <w:lvlText w:val="%3."/>
      <w:lvlJc w:val="right"/>
      <w:pPr>
        <w:ind w:left="1820" w:hanging="180"/>
      </w:pPr>
    </w:lvl>
    <w:lvl w:ilvl="3">
      <w:start w:val="1"/>
      <w:numFmt w:val="decimal"/>
      <w:lvlText w:val="%4."/>
      <w:lvlJc w:val="left"/>
      <w:pPr>
        <w:ind w:left="2540" w:hanging="360"/>
      </w:pPr>
    </w:lvl>
    <w:lvl w:ilvl="4">
      <w:start w:val="1"/>
      <w:numFmt w:val="lowerLetter"/>
      <w:lvlText w:val="%5."/>
      <w:lvlJc w:val="left"/>
      <w:pPr>
        <w:ind w:left="3260" w:hanging="360"/>
      </w:pPr>
    </w:lvl>
    <w:lvl w:ilvl="5">
      <w:start w:val="1"/>
      <w:numFmt w:val="lowerRoman"/>
      <w:lvlText w:val="%6."/>
      <w:lvlJc w:val="right"/>
      <w:pPr>
        <w:ind w:left="3980" w:hanging="180"/>
      </w:pPr>
    </w:lvl>
    <w:lvl w:ilvl="6">
      <w:start w:val="1"/>
      <w:numFmt w:val="decimal"/>
      <w:lvlText w:val="%7."/>
      <w:lvlJc w:val="left"/>
      <w:pPr>
        <w:ind w:left="4700" w:hanging="360"/>
      </w:pPr>
    </w:lvl>
    <w:lvl w:ilvl="7">
      <w:start w:val="1"/>
      <w:numFmt w:val="lowerLetter"/>
      <w:lvlText w:val="%8."/>
      <w:lvlJc w:val="left"/>
      <w:pPr>
        <w:ind w:left="5420" w:hanging="360"/>
      </w:pPr>
    </w:lvl>
    <w:lvl w:ilvl="8">
      <w:start w:val="1"/>
      <w:numFmt w:val="lowerRoman"/>
      <w:lvlText w:val="%9."/>
      <w:lvlJc w:val="right"/>
      <w:pPr>
        <w:ind w:left="6140" w:hanging="180"/>
      </w:pPr>
    </w:lvl>
  </w:abstractNum>
  <w:abstractNum w:abstractNumId="10" w15:restartNumberingAfterBreak="0">
    <w:nsid w:val="2B395534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BBE6440"/>
    <w:multiLevelType w:val="hybridMultilevel"/>
    <w:tmpl w:val="E9FCECA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2C706E4B"/>
    <w:multiLevelType w:val="hybridMultilevel"/>
    <w:tmpl w:val="5A62C84C"/>
    <w:lvl w:ilvl="0" w:tplc="8BEC6C6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E2DDD"/>
    <w:multiLevelType w:val="hybridMultilevel"/>
    <w:tmpl w:val="CA628A0A"/>
    <w:lvl w:ilvl="0" w:tplc="0BAC49B2">
      <w:start w:val="1"/>
      <w:numFmt w:val="bullet"/>
      <w:pStyle w:val="Table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2475C"/>
    <w:multiLevelType w:val="hybridMultilevel"/>
    <w:tmpl w:val="8C4A589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5" w15:restartNumberingAfterBreak="0">
    <w:nsid w:val="39D73996"/>
    <w:multiLevelType w:val="hybridMultilevel"/>
    <w:tmpl w:val="DF0C61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565C15"/>
    <w:multiLevelType w:val="hybridMultilevel"/>
    <w:tmpl w:val="B69E5CF2"/>
    <w:lvl w:ilvl="0" w:tplc="806E79C2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C2A33"/>
    <w:multiLevelType w:val="hybridMultilevel"/>
    <w:tmpl w:val="525ABB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1028C"/>
    <w:multiLevelType w:val="hybridMultilevel"/>
    <w:tmpl w:val="15F6EE94"/>
    <w:lvl w:ilvl="0" w:tplc="0DE6A996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9" w15:restartNumberingAfterBreak="0">
    <w:nsid w:val="57AE6A82"/>
    <w:multiLevelType w:val="multilevel"/>
    <w:tmpl w:val="27CC0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3C439B"/>
    <w:multiLevelType w:val="hybridMultilevel"/>
    <w:tmpl w:val="15F6EE94"/>
    <w:lvl w:ilvl="0" w:tplc="0DE6A996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1" w15:restartNumberingAfterBreak="0">
    <w:nsid w:val="6208224D"/>
    <w:multiLevelType w:val="multilevel"/>
    <w:tmpl w:val="307681DC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67B01137"/>
    <w:multiLevelType w:val="hybridMultilevel"/>
    <w:tmpl w:val="17CADEE8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 w15:restartNumberingAfterBreak="0">
    <w:nsid w:val="6E9058F3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4AD50EE"/>
    <w:multiLevelType w:val="hybridMultilevel"/>
    <w:tmpl w:val="283A8A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9985870">
    <w:abstractNumId w:val="3"/>
  </w:num>
  <w:num w:numId="2" w16cid:durableId="776296763">
    <w:abstractNumId w:val="1"/>
  </w:num>
  <w:num w:numId="3" w16cid:durableId="1253587008">
    <w:abstractNumId w:val="2"/>
  </w:num>
  <w:num w:numId="4" w16cid:durableId="1854297137">
    <w:abstractNumId w:val="0"/>
  </w:num>
  <w:num w:numId="5" w16cid:durableId="1900095933">
    <w:abstractNumId w:val="12"/>
  </w:num>
  <w:num w:numId="6" w16cid:durableId="1086460613">
    <w:abstractNumId w:val="20"/>
  </w:num>
  <w:num w:numId="7" w16cid:durableId="472869980">
    <w:abstractNumId w:val="20"/>
    <w:lvlOverride w:ilvl="0">
      <w:startOverride w:val="1"/>
    </w:lvlOverride>
  </w:num>
  <w:num w:numId="8" w16cid:durableId="486819963">
    <w:abstractNumId w:val="18"/>
  </w:num>
  <w:num w:numId="9" w16cid:durableId="1854343291">
    <w:abstractNumId w:val="19"/>
  </w:num>
  <w:num w:numId="10" w16cid:durableId="292907955">
    <w:abstractNumId w:val="8"/>
  </w:num>
  <w:num w:numId="11" w16cid:durableId="783231033">
    <w:abstractNumId w:val="9"/>
  </w:num>
  <w:num w:numId="12" w16cid:durableId="69009463">
    <w:abstractNumId w:val="21"/>
  </w:num>
  <w:num w:numId="13" w16cid:durableId="2116166486">
    <w:abstractNumId w:val="5"/>
  </w:num>
  <w:num w:numId="14" w16cid:durableId="13483630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4031187">
    <w:abstractNumId w:val="23"/>
  </w:num>
  <w:num w:numId="16" w16cid:durableId="332924920">
    <w:abstractNumId w:val="10"/>
  </w:num>
  <w:num w:numId="17" w16cid:durableId="804274617">
    <w:abstractNumId w:val="16"/>
  </w:num>
  <w:num w:numId="18" w16cid:durableId="2120830153">
    <w:abstractNumId w:val="7"/>
  </w:num>
  <w:num w:numId="19" w16cid:durableId="1118642255">
    <w:abstractNumId w:val="13"/>
  </w:num>
  <w:num w:numId="20" w16cid:durableId="1399017220">
    <w:abstractNumId w:val="4"/>
  </w:num>
  <w:num w:numId="21" w16cid:durableId="2066947950">
    <w:abstractNumId w:val="6"/>
  </w:num>
  <w:num w:numId="22" w16cid:durableId="836194070">
    <w:abstractNumId w:val="17"/>
  </w:num>
  <w:num w:numId="23" w16cid:durableId="427820469">
    <w:abstractNumId w:val="14"/>
  </w:num>
  <w:num w:numId="24" w16cid:durableId="1317996621">
    <w:abstractNumId w:val="22"/>
  </w:num>
  <w:num w:numId="25" w16cid:durableId="618610043">
    <w:abstractNumId w:val="11"/>
  </w:num>
  <w:num w:numId="26" w16cid:durableId="1475027324">
    <w:abstractNumId w:val="24"/>
  </w:num>
  <w:num w:numId="27" w16cid:durableId="16785831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PT" w:vendorID="64" w:dllVersion="4096" w:nlCheck="1" w:checkStyle="0"/>
  <w:activeWritingStyle w:appName="MSWord" w:lang="en-GB" w:vendorID="64" w:dllVersion="4096" w:nlCheck="1" w:checkStyle="0"/>
  <w:activeWritingStyle w:appName="MSWord" w:lang="pt-PT" w:vendorID="64" w:dllVersion="0" w:nlCheck="1" w:checkStyle="0"/>
  <w:activeWritingStyle w:appName="MSWord" w:lang="en-GB" w:vendorID="64" w:dllVersion="0" w:nlCheck="1" w:checkStyle="0"/>
  <w:proofState w:spelling="clean"/>
  <w:attachedTemplate r:id="rId1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C3"/>
    <w:rsid w:val="000005FE"/>
    <w:rsid w:val="000104AA"/>
    <w:rsid w:val="000106A0"/>
    <w:rsid w:val="000131A3"/>
    <w:rsid w:val="00014B89"/>
    <w:rsid w:val="0001540A"/>
    <w:rsid w:val="000173B3"/>
    <w:rsid w:val="00020D44"/>
    <w:rsid w:val="00021A39"/>
    <w:rsid w:val="00025E7D"/>
    <w:rsid w:val="00035DBA"/>
    <w:rsid w:val="00037C17"/>
    <w:rsid w:val="00041DB4"/>
    <w:rsid w:val="000429AC"/>
    <w:rsid w:val="00042B6A"/>
    <w:rsid w:val="00042B99"/>
    <w:rsid w:val="00043848"/>
    <w:rsid w:val="000453B2"/>
    <w:rsid w:val="000516C4"/>
    <w:rsid w:val="000517C0"/>
    <w:rsid w:val="00060EC3"/>
    <w:rsid w:val="00061444"/>
    <w:rsid w:val="000637A6"/>
    <w:rsid w:val="000648CF"/>
    <w:rsid w:val="00066BBA"/>
    <w:rsid w:val="00071509"/>
    <w:rsid w:val="00083DD5"/>
    <w:rsid w:val="00092341"/>
    <w:rsid w:val="000958D1"/>
    <w:rsid w:val="000A7F05"/>
    <w:rsid w:val="000B6C05"/>
    <w:rsid w:val="000C20BD"/>
    <w:rsid w:val="000C2B24"/>
    <w:rsid w:val="000C5EA5"/>
    <w:rsid w:val="000D2DE0"/>
    <w:rsid w:val="000E2C94"/>
    <w:rsid w:val="000E4AA4"/>
    <w:rsid w:val="000F5C22"/>
    <w:rsid w:val="0010113D"/>
    <w:rsid w:val="0010462B"/>
    <w:rsid w:val="00104C9F"/>
    <w:rsid w:val="00111011"/>
    <w:rsid w:val="00112325"/>
    <w:rsid w:val="00116117"/>
    <w:rsid w:val="00123AD3"/>
    <w:rsid w:val="00125C30"/>
    <w:rsid w:val="001265CF"/>
    <w:rsid w:val="00130191"/>
    <w:rsid w:val="00135844"/>
    <w:rsid w:val="00136294"/>
    <w:rsid w:val="001457BC"/>
    <w:rsid w:val="00153312"/>
    <w:rsid w:val="001549C1"/>
    <w:rsid w:val="00157BD7"/>
    <w:rsid w:val="00163881"/>
    <w:rsid w:val="001659E4"/>
    <w:rsid w:val="001708B9"/>
    <w:rsid w:val="0017280D"/>
    <w:rsid w:val="001757CE"/>
    <w:rsid w:val="00180BDA"/>
    <w:rsid w:val="0018108F"/>
    <w:rsid w:val="00186FC8"/>
    <w:rsid w:val="001975EF"/>
    <w:rsid w:val="0019765A"/>
    <w:rsid w:val="001A45CF"/>
    <w:rsid w:val="001A69DA"/>
    <w:rsid w:val="001B0F94"/>
    <w:rsid w:val="001B47AA"/>
    <w:rsid w:val="001B5C19"/>
    <w:rsid w:val="001C24BF"/>
    <w:rsid w:val="001C36EE"/>
    <w:rsid w:val="001C5241"/>
    <w:rsid w:val="001D03A7"/>
    <w:rsid w:val="001D1F52"/>
    <w:rsid w:val="001E016B"/>
    <w:rsid w:val="001E6471"/>
    <w:rsid w:val="001E7D3E"/>
    <w:rsid w:val="001F1D9A"/>
    <w:rsid w:val="001F38BE"/>
    <w:rsid w:val="001F61B8"/>
    <w:rsid w:val="001F6839"/>
    <w:rsid w:val="00204CBA"/>
    <w:rsid w:val="00211AB1"/>
    <w:rsid w:val="00212852"/>
    <w:rsid w:val="00216CF6"/>
    <w:rsid w:val="00220CCF"/>
    <w:rsid w:val="00222018"/>
    <w:rsid w:val="00227F1F"/>
    <w:rsid w:val="00231B44"/>
    <w:rsid w:val="002340B6"/>
    <w:rsid w:val="00234BA2"/>
    <w:rsid w:val="00235582"/>
    <w:rsid w:val="002370AB"/>
    <w:rsid w:val="00237872"/>
    <w:rsid w:val="00244010"/>
    <w:rsid w:val="00253D2A"/>
    <w:rsid w:val="00255D53"/>
    <w:rsid w:val="00283E09"/>
    <w:rsid w:val="002930B2"/>
    <w:rsid w:val="00294BBA"/>
    <w:rsid w:val="00295B52"/>
    <w:rsid w:val="00297214"/>
    <w:rsid w:val="002B2376"/>
    <w:rsid w:val="002B4054"/>
    <w:rsid w:val="002B4D02"/>
    <w:rsid w:val="002B6D2E"/>
    <w:rsid w:val="002B760B"/>
    <w:rsid w:val="002C5FEA"/>
    <w:rsid w:val="002C690A"/>
    <w:rsid w:val="002C6F50"/>
    <w:rsid w:val="002D41F7"/>
    <w:rsid w:val="002E1C00"/>
    <w:rsid w:val="002E7099"/>
    <w:rsid w:val="002F2771"/>
    <w:rsid w:val="00303FA1"/>
    <w:rsid w:val="003121C1"/>
    <w:rsid w:val="0032373B"/>
    <w:rsid w:val="00331D1F"/>
    <w:rsid w:val="00333773"/>
    <w:rsid w:val="00337680"/>
    <w:rsid w:val="0034581C"/>
    <w:rsid w:val="00351709"/>
    <w:rsid w:val="00357B3E"/>
    <w:rsid w:val="00357E4F"/>
    <w:rsid w:val="00361A81"/>
    <w:rsid w:val="00372516"/>
    <w:rsid w:val="00373A5A"/>
    <w:rsid w:val="00375EB8"/>
    <w:rsid w:val="00377AE4"/>
    <w:rsid w:val="003863C7"/>
    <w:rsid w:val="00386939"/>
    <w:rsid w:val="0039181B"/>
    <w:rsid w:val="003923FD"/>
    <w:rsid w:val="00393EB4"/>
    <w:rsid w:val="003A494E"/>
    <w:rsid w:val="003B3379"/>
    <w:rsid w:val="003B3C47"/>
    <w:rsid w:val="003B3F96"/>
    <w:rsid w:val="003B5BDA"/>
    <w:rsid w:val="003C12AF"/>
    <w:rsid w:val="003C4BE4"/>
    <w:rsid w:val="003C4DE4"/>
    <w:rsid w:val="003C5ED8"/>
    <w:rsid w:val="003D0107"/>
    <w:rsid w:val="003D1A80"/>
    <w:rsid w:val="003E138D"/>
    <w:rsid w:val="003E1820"/>
    <w:rsid w:val="003E49BA"/>
    <w:rsid w:val="003F2224"/>
    <w:rsid w:val="00404297"/>
    <w:rsid w:val="004052BC"/>
    <w:rsid w:val="004066C3"/>
    <w:rsid w:val="0041016D"/>
    <w:rsid w:val="00412EA0"/>
    <w:rsid w:val="0042798A"/>
    <w:rsid w:val="004314E1"/>
    <w:rsid w:val="00432002"/>
    <w:rsid w:val="0044117C"/>
    <w:rsid w:val="0044558B"/>
    <w:rsid w:val="004509E3"/>
    <w:rsid w:val="00451AD9"/>
    <w:rsid w:val="0046618E"/>
    <w:rsid w:val="0046632A"/>
    <w:rsid w:val="00471289"/>
    <w:rsid w:val="00473614"/>
    <w:rsid w:val="004860A3"/>
    <w:rsid w:val="00486736"/>
    <w:rsid w:val="004925D0"/>
    <w:rsid w:val="004A0DCC"/>
    <w:rsid w:val="004A6C6D"/>
    <w:rsid w:val="004B301B"/>
    <w:rsid w:val="004C2616"/>
    <w:rsid w:val="004D159E"/>
    <w:rsid w:val="004D1F57"/>
    <w:rsid w:val="004D49FC"/>
    <w:rsid w:val="004F47B4"/>
    <w:rsid w:val="004F4A4B"/>
    <w:rsid w:val="004F70D3"/>
    <w:rsid w:val="00501EFF"/>
    <w:rsid w:val="00526863"/>
    <w:rsid w:val="005270F9"/>
    <w:rsid w:val="00542505"/>
    <w:rsid w:val="00543BA8"/>
    <w:rsid w:val="00544D24"/>
    <w:rsid w:val="00545465"/>
    <w:rsid w:val="00563C6F"/>
    <w:rsid w:val="00564F21"/>
    <w:rsid w:val="00573556"/>
    <w:rsid w:val="00573D2F"/>
    <w:rsid w:val="005828C7"/>
    <w:rsid w:val="005843DE"/>
    <w:rsid w:val="00593BF7"/>
    <w:rsid w:val="005967D7"/>
    <w:rsid w:val="0059682F"/>
    <w:rsid w:val="005969FB"/>
    <w:rsid w:val="005B3E3D"/>
    <w:rsid w:val="005B6B53"/>
    <w:rsid w:val="005D5512"/>
    <w:rsid w:val="005E1B7B"/>
    <w:rsid w:val="005E3501"/>
    <w:rsid w:val="005F2128"/>
    <w:rsid w:val="005F3D7B"/>
    <w:rsid w:val="005F525A"/>
    <w:rsid w:val="005F54F5"/>
    <w:rsid w:val="005F68FD"/>
    <w:rsid w:val="005F74C0"/>
    <w:rsid w:val="00605199"/>
    <w:rsid w:val="00622358"/>
    <w:rsid w:val="006244D8"/>
    <w:rsid w:val="00624C5E"/>
    <w:rsid w:val="00626FD8"/>
    <w:rsid w:val="00632C31"/>
    <w:rsid w:val="0064434F"/>
    <w:rsid w:val="006464CD"/>
    <w:rsid w:val="00650D85"/>
    <w:rsid w:val="006528C9"/>
    <w:rsid w:val="00665092"/>
    <w:rsid w:val="006673E8"/>
    <w:rsid w:val="00670E0F"/>
    <w:rsid w:val="00671EC0"/>
    <w:rsid w:val="00676F48"/>
    <w:rsid w:val="0067770B"/>
    <w:rsid w:val="00686056"/>
    <w:rsid w:val="00691C32"/>
    <w:rsid w:val="006A473D"/>
    <w:rsid w:val="006B0513"/>
    <w:rsid w:val="006B16E0"/>
    <w:rsid w:val="006B24BB"/>
    <w:rsid w:val="006B30D1"/>
    <w:rsid w:val="006B4816"/>
    <w:rsid w:val="006C15DC"/>
    <w:rsid w:val="006C5AD3"/>
    <w:rsid w:val="006C617F"/>
    <w:rsid w:val="006D6A17"/>
    <w:rsid w:val="006F2A7A"/>
    <w:rsid w:val="0070153F"/>
    <w:rsid w:val="00705766"/>
    <w:rsid w:val="007172D9"/>
    <w:rsid w:val="00720888"/>
    <w:rsid w:val="0072138D"/>
    <w:rsid w:val="0072746D"/>
    <w:rsid w:val="007312AA"/>
    <w:rsid w:val="007342AA"/>
    <w:rsid w:val="00734C1B"/>
    <w:rsid w:val="007460A4"/>
    <w:rsid w:val="00750D3B"/>
    <w:rsid w:val="007516F0"/>
    <w:rsid w:val="0075315A"/>
    <w:rsid w:val="00753A99"/>
    <w:rsid w:val="007550AB"/>
    <w:rsid w:val="007573BD"/>
    <w:rsid w:val="007604FB"/>
    <w:rsid w:val="007653DA"/>
    <w:rsid w:val="0076614E"/>
    <w:rsid w:val="00766C95"/>
    <w:rsid w:val="00773725"/>
    <w:rsid w:val="007842EC"/>
    <w:rsid w:val="00784EB7"/>
    <w:rsid w:val="0079305A"/>
    <w:rsid w:val="007A1421"/>
    <w:rsid w:val="007A63AB"/>
    <w:rsid w:val="007B29C4"/>
    <w:rsid w:val="007B2FB1"/>
    <w:rsid w:val="007C008A"/>
    <w:rsid w:val="007C0C20"/>
    <w:rsid w:val="007C7944"/>
    <w:rsid w:val="007C7C55"/>
    <w:rsid w:val="007D25BC"/>
    <w:rsid w:val="007D4E63"/>
    <w:rsid w:val="007E03C0"/>
    <w:rsid w:val="007E2034"/>
    <w:rsid w:val="007E2836"/>
    <w:rsid w:val="007E568A"/>
    <w:rsid w:val="007F0A99"/>
    <w:rsid w:val="007F0D03"/>
    <w:rsid w:val="007F4828"/>
    <w:rsid w:val="008005C8"/>
    <w:rsid w:val="008006BE"/>
    <w:rsid w:val="00802289"/>
    <w:rsid w:val="0080397A"/>
    <w:rsid w:val="00807054"/>
    <w:rsid w:val="0080728A"/>
    <w:rsid w:val="00813DBC"/>
    <w:rsid w:val="00813F7A"/>
    <w:rsid w:val="0082118A"/>
    <w:rsid w:val="00821F18"/>
    <w:rsid w:val="00822995"/>
    <w:rsid w:val="00822FC7"/>
    <w:rsid w:val="00825CB7"/>
    <w:rsid w:val="00855A9A"/>
    <w:rsid w:val="00856A0E"/>
    <w:rsid w:val="008631CE"/>
    <w:rsid w:val="0086443E"/>
    <w:rsid w:val="00872FD2"/>
    <w:rsid w:val="00873D35"/>
    <w:rsid w:val="00876869"/>
    <w:rsid w:val="00894F9A"/>
    <w:rsid w:val="00896BD0"/>
    <w:rsid w:val="008B26FD"/>
    <w:rsid w:val="008B2E86"/>
    <w:rsid w:val="008C0EAA"/>
    <w:rsid w:val="008C1598"/>
    <w:rsid w:val="008C5A91"/>
    <w:rsid w:val="008D3D05"/>
    <w:rsid w:val="008E2830"/>
    <w:rsid w:val="008E3008"/>
    <w:rsid w:val="008E7B8E"/>
    <w:rsid w:val="008E7ED3"/>
    <w:rsid w:val="008F31BA"/>
    <w:rsid w:val="009011F3"/>
    <w:rsid w:val="00904097"/>
    <w:rsid w:val="009053F7"/>
    <w:rsid w:val="00905422"/>
    <w:rsid w:val="00917965"/>
    <w:rsid w:val="00930258"/>
    <w:rsid w:val="00930A39"/>
    <w:rsid w:val="009350F0"/>
    <w:rsid w:val="009419A4"/>
    <w:rsid w:val="009426BC"/>
    <w:rsid w:val="00952D32"/>
    <w:rsid w:val="00957BA0"/>
    <w:rsid w:val="00977BEA"/>
    <w:rsid w:val="00991538"/>
    <w:rsid w:val="0099372E"/>
    <w:rsid w:val="00994C96"/>
    <w:rsid w:val="00995104"/>
    <w:rsid w:val="009A0464"/>
    <w:rsid w:val="009A44A5"/>
    <w:rsid w:val="009B058D"/>
    <w:rsid w:val="009B139F"/>
    <w:rsid w:val="009B2D95"/>
    <w:rsid w:val="009B60B8"/>
    <w:rsid w:val="009C403B"/>
    <w:rsid w:val="009D3564"/>
    <w:rsid w:val="009D5174"/>
    <w:rsid w:val="009D57E3"/>
    <w:rsid w:val="009E006D"/>
    <w:rsid w:val="009E0A65"/>
    <w:rsid w:val="009E4545"/>
    <w:rsid w:val="009E5122"/>
    <w:rsid w:val="00A063EE"/>
    <w:rsid w:val="00A161A4"/>
    <w:rsid w:val="00A17957"/>
    <w:rsid w:val="00A22C63"/>
    <w:rsid w:val="00A31844"/>
    <w:rsid w:val="00A32258"/>
    <w:rsid w:val="00A33333"/>
    <w:rsid w:val="00A37554"/>
    <w:rsid w:val="00A43B3E"/>
    <w:rsid w:val="00A45E20"/>
    <w:rsid w:val="00A509CB"/>
    <w:rsid w:val="00A659E1"/>
    <w:rsid w:val="00A7089C"/>
    <w:rsid w:val="00A7281A"/>
    <w:rsid w:val="00A80695"/>
    <w:rsid w:val="00A80E26"/>
    <w:rsid w:val="00A81B2A"/>
    <w:rsid w:val="00A84BDB"/>
    <w:rsid w:val="00A85445"/>
    <w:rsid w:val="00A900CC"/>
    <w:rsid w:val="00A9095F"/>
    <w:rsid w:val="00A97EDE"/>
    <w:rsid w:val="00AA34E3"/>
    <w:rsid w:val="00AA4905"/>
    <w:rsid w:val="00AB1438"/>
    <w:rsid w:val="00AB23AC"/>
    <w:rsid w:val="00AB32A9"/>
    <w:rsid w:val="00AB3DD5"/>
    <w:rsid w:val="00AC02AA"/>
    <w:rsid w:val="00AC1D94"/>
    <w:rsid w:val="00AC2081"/>
    <w:rsid w:val="00AD6475"/>
    <w:rsid w:val="00AE0FC7"/>
    <w:rsid w:val="00AE6C40"/>
    <w:rsid w:val="00AE710A"/>
    <w:rsid w:val="00B020E4"/>
    <w:rsid w:val="00B055B1"/>
    <w:rsid w:val="00B0660D"/>
    <w:rsid w:val="00B06697"/>
    <w:rsid w:val="00B176C3"/>
    <w:rsid w:val="00B20E03"/>
    <w:rsid w:val="00B253A1"/>
    <w:rsid w:val="00B262AB"/>
    <w:rsid w:val="00B311B9"/>
    <w:rsid w:val="00B33CB7"/>
    <w:rsid w:val="00B352FA"/>
    <w:rsid w:val="00B36B5C"/>
    <w:rsid w:val="00B36D31"/>
    <w:rsid w:val="00B43146"/>
    <w:rsid w:val="00B46969"/>
    <w:rsid w:val="00B47A1D"/>
    <w:rsid w:val="00B617CD"/>
    <w:rsid w:val="00B66FC9"/>
    <w:rsid w:val="00B76AF5"/>
    <w:rsid w:val="00B805E0"/>
    <w:rsid w:val="00B8329E"/>
    <w:rsid w:val="00B955FF"/>
    <w:rsid w:val="00B962CB"/>
    <w:rsid w:val="00BB31FB"/>
    <w:rsid w:val="00BB4A7A"/>
    <w:rsid w:val="00BB6CB3"/>
    <w:rsid w:val="00BC0047"/>
    <w:rsid w:val="00BC2155"/>
    <w:rsid w:val="00BC266F"/>
    <w:rsid w:val="00BD3377"/>
    <w:rsid w:val="00BD3A8E"/>
    <w:rsid w:val="00BD48C7"/>
    <w:rsid w:val="00BE1A01"/>
    <w:rsid w:val="00BE48D2"/>
    <w:rsid w:val="00BE77B1"/>
    <w:rsid w:val="00BF67EE"/>
    <w:rsid w:val="00BF6F8B"/>
    <w:rsid w:val="00C04DCF"/>
    <w:rsid w:val="00C04F0F"/>
    <w:rsid w:val="00C06177"/>
    <w:rsid w:val="00C075EA"/>
    <w:rsid w:val="00C158DA"/>
    <w:rsid w:val="00C23990"/>
    <w:rsid w:val="00C25EC1"/>
    <w:rsid w:val="00C3036C"/>
    <w:rsid w:val="00C30593"/>
    <w:rsid w:val="00C34C43"/>
    <w:rsid w:val="00C41BEB"/>
    <w:rsid w:val="00C44FB9"/>
    <w:rsid w:val="00C50A26"/>
    <w:rsid w:val="00C61AC6"/>
    <w:rsid w:val="00C6344E"/>
    <w:rsid w:val="00C63E9E"/>
    <w:rsid w:val="00C666D4"/>
    <w:rsid w:val="00C6688B"/>
    <w:rsid w:val="00C702C7"/>
    <w:rsid w:val="00C7429C"/>
    <w:rsid w:val="00C762EB"/>
    <w:rsid w:val="00C8703B"/>
    <w:rsid w:val="00CA4E63"/>
    <w:rsid w:val="00CA5B05"/>
    <w:rsid w:val="00CB310C"/>
    <w:rsid w:val="00CC2A1A"/>
    <w:rsid w:val="00CC5E8F"/>
    <w:rsid w:val="00CC799F"/>
    <w:rsid w:val="00CC7F7C"/>
    <w:rsid w:val="00CD5842"/>
    <w:rsid w:val="00CD5EC2"/>
    <w:rsid w:val="00CE1D9F"/>
    <w:rsid w:val="00CF3CA4"/>
    <w:rsid w:val="00CF48F4"/>
    <w:rsid w:val="00CF546E"/>
    <w:rsid w:val="00CF7F7F"/>
    <w:rsid w:val="00D0023B"/>
    <w:rsid w:val="00D01239"/>
    <w:rsid w:val="00D03ED2"/>
    <w:rsid w:val="00D1522A"/>
    <w:rsid w:val="00D20BB6"/>
    <w:rsid w:val="00D236E8"/>
    <w:rsid w:val="00D27B73"/>
    <w:rsid w:val="00D329DF"/>
    <w:rsid w:val="00D33A2B"/>
    <w:rsid w:val="00D35C72"/>
    <w:rsid w:val="00D36E73"/>
    <w:rsid w:val="00D4280C"/>
    <w:rsid w:val="00D43D37"/>
    <w:rsid w:val="00D5297D"/>
    <w:rsid w:val="00D52A6A"/>
    <w:rsid w:val="00D55EB6"/>
    <w:rsid w:val="00D61DFC"/>
    <w:rsid w:val="00D768FD"/>
    <w:rsid w:val="00D76D02"/>
    <w:rsid w:val="00D7732D"/>
    <w:rsid w:val="00D77448"/>
    <w:rsid w:val="00D815D0"/>
    <w:rsid w:val="00D96739"/>
    <w:rsid w:val="00DA1962"/>
    <w:rsid w:val="00DB0CB1"/>
    <w:rsid w:val="00DB5D79"/>
    <w:rsid w:val="00DB633F"/>
    <w:rsid w:val="00DC1016"/>
    <w:rsid w:val="00DC4D91"/>
    <w:rsid w:val="00DC65D0"/>
    <w:rsid w:val="00DD0B3E"/>
    <w:rsid w:val="00DD5A1B"/>
    <w:rsid w:val="00DD715C"/>
    <w:rsid w:val="00DE18BC"/>
    <w:rsid w:val="00DE208B"/>
    <w:rsid w:val="00DE33E0"/>
    <w:rsid w:val="00DF4401"/>
    <w:rsid w:val="00DF4B62"/>
    <w:rsid w:val="00E0517E"/>
    <w:rsid w:val="00E05597"/>
    <w:rsid w:val="00E1178F"/>
    <w:rsid w:val="00E15C2C"/>
    <w:rsid w:val="00E15CFD"/>
    <w:rsid w:val="00E15DEF"/>
    <w:rsid w:val="00E15E9E"/>
    <w:rsid w:val="00E26113"/>
    <w:rsid w:val="00E266A4"/>
    <w:rsid w:val="00E35306"/>
    <w:rsid w:val="00E35847"/>
    <w:rsid w:val="00E36C7A"/>
    <w:rsid w:val="00E4362E"/>
    <w:rsid w:val="00E51605"/>
    <w:rsid w:val="00E54BEF"/>
    <w:rsid w:val="00E56993"/>
    <w:rsid w:val="00E56F4A"/>
    <w:rsid w:val="00E7797E"/>
    <w:rsid w:val="00E82807"/>
    <w:rsid w:val="00E87432"/>
    <w:rsid w:val="00E943B8"/>
    <w:rsid w:val="00E94C20"/>
    <w:rsid w:val="00EB209E"/>
    <w:rsid w:val="00EB5CD1"/>
    <w:rsid w:val="00EC6CC9"/>
    <w:rsid w:val="00ED5DBC"/>
    <w:rsid w:val="00EE0759"/>
    <w:rsid w:val="00EE16D4"/>
    <w:rsid w:val="00EE1849"/>
    <w:rsid w:val="00EE2C87"/>
    <w:rsid w:val="00EE61A2"/>
    <w:rsid w:val="00EF06A7"/>
    <w:rsid w:val="00EF0925"/>
    <w:rsid w:val="00EF4086"/>
    <w:rsid w:val="00EF5B2D"/>
    <w:rsid w:val="00F045B9"/>
    <w:rsid w:val="00F1518C"/>
    <w:rsid w:val="00F15F5C"/>
    <w:rsid w:val="00F23266"/>
    <w:rsid w:val="00F3081C"/>
    <w:rsid w:val="00F448EC"/>
    <w:rsid w:val="00F506EF"/>
    <w:rsid w:val="00F5140D"/>
    <w:rsid w:val="00F565A3"/>
    <w:rsid w:val="00F64334"/>
    <w:rsid w:val="00F721DF"/>
    <w:rsid w:val="00F7435C"/>
    <w:rsid w:val="00F81577"/>
    <w:rsid w:val="00F87C3C"/>
    <w:rsid w:val="00F9119D"/>
    <w:rsid w:val="00F973D7"/>
    <w:rsid w:val="00FA2C69"/>
    <w:rsid w:val="00FA6EC4"/>
    <w:rsid w:val="00FB0CB7"/>
    <w:rsid w:val="00FB25C1"/>
    <w:rsid w:val="00FB5783"/>
    <w:rsid w:val="00FB6C38"/>
    <w:rsid w:val="00FC00AE"/>
    <w:rsid w:val="00FC2104"/>
    <w:rsid w:val="00FC2B0D"/>
    <w:rsid w:val="00FC3A87"/>
    <w:rsid w:val="00FC46DC"/>
    <w:rsid w:val="00FC5C06"/>
    <w:rsid w:val="00FD075F"/>
    <w:rsid w:val="00FD4C73"/>
    <w:rsid w:val="00FD505C"/>
    <w:rsid w:val="00FD5421"/>
    <w:rsid w:val="00FE423A"/>
    <w:rsid w:val="00FE7E6F"/>
    <w:rsid w:val="00FF0F52"/>
    <w:rsid w:val="00FF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66B7A5"/>
  <w15:docId w15:val="{5E0C056D-AAEB-437A-A51B-C7DFF93E1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unhideWhenUsed="1"/>
    <w:lsdException w:name="annotation text" w:semiHidden="1"/>
    <w:lsdException w:name="header" w:unhideWhenUsed="1"/>
    <w:lsdException w:name="footer" w:unhideWhenUsed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unhideWhenUsed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unhideWhenUsed="1"/>
    <w:lsdException w:name="List Bullet 3" w:semiHidden="1"/>
    <w:lsdException w:name="List Bullet 4" w:semiHidden="1"/>
    <w:lsdException w:name="List Bullet 5" w:semiHidden="1"/>
    <w:lsdException w:name="List Number 2" w:unhideWhenUsed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3B2"/>
  </w:style>
  <w:style w:type="paragraph" w:styleId="Ttulo1">
    <w:name w:val="heading 1"/>
    <w:basedOn w:val="Normal"/>
    <w:next w:val="Normal"/>
    <w:link w:val="Ttulo1Carter"/>
    <w:uiPriority w:val="9"/>
    <w:qFormat/>
    <w:rsid w:val="000453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38C1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453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38C1B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453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25E12" w:themeColor="accent1" w:themeShade="80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453B2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453B2"/>
    <w:pPr>
      <w:keepNext/>
      <w:keepLines/>
      <w:spacing w:before="40" w:after="0"/>
      <w:outlineLvl w:val="4"/>
    </w:pPr>
    <w:rPr>
      <w:color w:val="638C1B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453B2"/>
    <w:pPr>
      <w:keepNext/>
      <w:keepLines/>
      <w:spacing w:before="40" w:after="0"/>
      <w:outlineLvl w:val="5"/>
    </w:pPr>
    <w:rPr>
      <w:color w:val="425E12" w:themeColor="accent1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453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25E12" w:themeColor="accent1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453B2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453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453B2"/>
    <w:rPr>
      <w:rFonts w:asciiTheme="majorHAnsi" w:eastAsiaTheme="majorEastAsia" w:hAnsiTheme="majorHAnsi" w:cstheme="majorBidi"/>
      <w:color w:val="638C1B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453B2"/>
    <w:rPr>
      <w:rFonts w:asciiTheme="majorHAnsi" w:eastAsiaTheme="majorEastAsia" w:hAnsiTheme="majorHAnsi" w:cstheme="majorBidi"/>
      <w:color w:val="638C1B" w:themeColor="accent1" w:themeShade="BF"/>
      <w:sz w:val="28"/>
      <w:szCs w:val="28"/>
    </w:rPr>
  </w:style>
  <w:style w:type="table" w:styleId="TabelacomGrelha">
    <w:name w:val="Table Grid"/>
    <w:basedOn w:val="Tabelanormal"/>
    <w:uiPriority w:val="59"/>
    <w:rsid w:val="001E016B"/>
    <w:pPr>
      <w:spacing w:after="0" w:line="240" w:lineRule="auto"/>
    </w:pPr>
    <w:tblPr>
      <w:tblCellMar>
        <w:left w:w="0" w:type="dxa"/>
        <w:right w:w="0" w:type="dxa"/>
      </w:tblCellMar>
    </w:tbl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Cabealho">
    <w:name w:val="header"/>
    <w:link w:val="CabealhoCarter"/>
    <w:uiPriority w:val="99"/>
    <w:rsid w:val="008631CE"/>
    <w:pPr>
      <w:tabs>
        <w:tab w:val="center" w:pos="4513"/>
        <w:tab w:val="right" w:pos="9026"/>
      </w:tabs>
      <w:spacing w:after="0" w:line="240" w:lineRule="auto"/>
    </w:pPr>
    <w:rPr>
      <w:b/>
      <w:sz w:val="1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8631CE"/>
    <w:rPr>
      <w:b/>
      <w:sz w:val="14"/>
      <w:lang w:val="en-US"/>
    </w:rPr>
  </w:style>
  <w:style w:type="paragraph" w:styleId="Rodap">
    <w:name w:val="footer"/>
    <w:basedOn w:val="Normal"/>
    <w:link w:val="RodapCarter"/>
    <w:uiPriority w:val="99"/>
    <w:rsid w:val="001975EF"/>
    <w:pPr>
      <w:tabs>
        <w:tab w:val="right" w:pos="7371"/>
      </w:tabs>
      <w:spacing w:after="0" w:line="200" w:lineRule="atLeast"/>
    </w:pPr>
    <w:rPr>
      <w:sz w:val="16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7550AB"/>
    <w:rPr>
      <w:sz w:val="16"/>
      <w:lang w:val="en-US"/>
    </w:rPr>
  </w:style>
  <w:style w:type="paragraph" w:styleId="Textodebalo">
    <w:name w:val="Balloon Text"/>
    <w:basedOn w:val="Normal"/>
    <w:link w:val="TextodebaloCarter"/>
    <w:uiPriority w:val="99"/>
    <w:semiHidden/>
    <w:rsid w:val="00C70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02C7"/>
    <w:rPr>
      <w:rFonts w:ascii="Tahoma" w:hAnsi="Tahoma" w:cs="Tahoma"/>
      <w:sz w:val="16"/>
      <w:szCs w:val="16"/>
    </w:rPr>
  </w:style>
  <w:style w:type="paragraph" w:customStyle="1" w:styleId="Subject">
    <w:name w:val="Subject"/>
    <w:basedOn w:val="Normal"/>
    <w:semiHidden/>
    <w:rsid w:val="00A43B3E"/>
    <w:rPr>
      <w:b/>
    </w:rPr>
  </w:style>
  <w:style w:type="character" w:styleId="TextodoMarcadordePosio">
    <w:name w:val="Placeholder Text"/>
    <w:basedOn w:val="Tipodeletrapredefinidodopargrafo"/>
    <w:uiPriority w:val="99"/>
    <w:semiHidden/>
    <w:rsid w:val="001975EF"/>
    <w:rPr>
      <w:color w:val="808080"/>
    </w:rPr>
  </w:style>
  <w:style w:type="paragraph" w:styleId="Listacommarcas">
    <w:name w:val="List Bullet"/>
    <w:basedOn w:val="Normal"/>
    <w:uiPriority w:val="99"/>
    <w:rsid w:val="00544D24"/>
    <w:pPr>
      <w:numPr>
        <w:numId w:val="1"/>
      </w:numPr>
      <w:tabs>
        <w:tab w:val="clear" w:pos="360"/>
      </w:tabs>
      <w:spacing w:after="0"/>
      <w:ind w:left="284" w:hanging="284"/>
      <w:contextualSpacing/>
    </w:pPr>
  </w:style>
  <w:style w:type="paragraph" w:styleId="Listacommarcas2">
    <w:name w:val="List Bullet 2"/>
    <w:basedOn w:val="Normal"/>
    <w:uiPriority w:val="99"/>
    <w:rsid w:val="002B4D02"/>
    <w:pPr>
      <w:numPr>
        <w:numId w:val="2"/>
      </w:numPr>
      <w:ind w:left="568" w:hanging="284"/>
      <w:contextualSpacing/>
    </w:pPr>
  </w:style>
  <w:style w:type="paragraph" w:styleId="Listanumerada">
    <w:name w:val="List Number"/>
    <w:basedOn w:val="Normal"/>
    <w:uiPriority w:val="99"/>
    <w:rsid w:val="00544D24"/>
    <w:pPr>
      <w:numPr>
        <w:numId w:val="3"/>
      </w:numPr>
      <w:tabs>
        <w:tab w:val="clear" w:pos="360"/>
      </w:tabs>
      <w:spacing w:after="0"/>
      <w:ind w:left="284" w:hanging="284"/>
      <w:contextualSpacing/>
    </w:pPr>
  </w:style>
  <w:style w:type="paragraph" w:styleId="Listanumerada2">
    <w:name w:val="List Number 2"/>
    <w:basedOn w:val="Normal"/>
    <w:uiPriority w:val="99"/>
    <w:rsid w:val="00D35C72"/>
    <w:pPr>
      <w:numPr>
        <w:numId w:val="4"/>
      </w:numPr>
      <w:ind w:left="568" w:hanging="284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0453B2"/>
    <w:rPr>
      <w:rFonts w:asciiTheme="majorHAnsi" w:eastAsiaTheme="majorEastAsia" w:hAnsiTheme="majorHAnsi" w:cstheme="majorBidi"/>
      <w:color w:val="425E12" w:themeColor="accent1" w:themeShade="80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453B2"/>
    <w:rPr>
      <w:i/>
      <w:iCs/>
    </w:rPr>
  </w:style>
  <w:style w:type="paragraph" w:styleId="Textodenotaderodap">
    <w:name w:val="footnote text"/>
    <w:basedOn w:val="Normal"/>
    <w:link w:val="TextodenotaderodapCarter"/>
    <w:uiPriority w:val="99"/>
    <w:rsid w:val="00F3081C"/>
    <w:pPr>
      <w:spacing w:after="0" w:line="240" w:lineRule="auto"/>
    </w:pPr>
    <w:rPr>
      <w:sz w:val="16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7550AB"/>
    <w:rPr>
      <w:sz w:val="16"/>
      <w:szCs w:val="20"/>
      <w:lang w:val="en-US"/>
    </w:rPr>
  </w:style>
  <w:style w:type="paragraph" w:customStyle="1" w:styleId="Documenttitle">
    <w:name w:val="Document title"/>
    <w:next w:val="Documentsubtitle"/>
    <w:rsid w:val="00A7281A"/>
    <w:pPr>
      <w:spacing w:after="0" w:line="440" w:lineRule="atLeast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paragraph" w:customStyle="1" w:styleId="Subheading">
    <w:name w:val="Subheading"/>
    <w:basedOn w:val="Normal"/>
    <w:next w:val="Normal"/>
    <w:semiHidden/>
    <w:rsid w:val="00D236E8"/>
    <w:pPr>
      <w:spacing w:after="0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character" w:styleId="Refdenotaderodap">
    <w:name w:val="footnote reference"/>
    <w:basedOn w:val="Tipodeletrapredefinidodopargrafo"/>
    <w:uiPriority w:val="99"/>
    <w:semiHidden/>
    <w:rsid w:val="00412EA0"/>
    <w:rPr>
      <w:vertAlign w:val="superscript"/>
    </w:rPr>
  </w:style>
  <w:style w:type="paragraph" w:customStyle="1" w:styleId="Sectionintro">
    <w:name w:val="Section intro"/>
    <w:basedOn w:val="Normal"/>
    <w:next w:val="Normal"/>
    <w:rsid w:val="00212852"/>
    <w:pPr>
      <w:spacing w:line="360" w:lineRule="atLeast"/>
    </w:pPr>
    <w:rPr>
      <w:sz w:val="28"/>
    </w:rPr>
  </w:style>
  <w:style w:type="paragraph" w:customStyle="1" w:styleId="Documentdate">
    <w:name w:val="Document date"/>
    <w:rsid w:val="007550AB"/>
    <w:pPr>
      <w:spacing w:after="0" w:line="240" w:lineRule="atLeast"/>
    </w:pPr>
    <w:rPr>
      <w:sz w:val="18"/>
      <w:lang w:val="en-US"/>
    </w:rPr>
  </w:style>
  <w:style w:type="paragraph" w:customStyle="1" w:styleId="Sectiontitle">
    <w:name w:val="Section title"/>
    <w:basedOn w:val="Normal"/>
    <w:next w:val="Normal"/>
    <w:rsid w:val="00EE61A2"/>
    <w:pPr>
      <w:spacing w:after="480" w:line="720" w:lineRule="atLeast"/>
    </w:pPr>
    <w:rPr>
      <w:sz w:val="60"/>
    </w:rPr>
  </w:style>
  <w:style w:type="paragraph" w:customStyle="1" w:styleId="PulloutBlue">
    <w:name w:val="Pullout Blue"/>
    <w:basedOn w:val="Normal"/>
    <w:next w:val="Normal"/>
    <w:rsid w:val="00DD5A1B"/>
    <w:pPr>
      <w:spacing w:line="360" w:lineRule="atLeast"/>
    </w:pPr>
    <w:rPr>
      <w:color w:val="62B5E5" w:themeColor="accent3"/>
      <w:sz w:val="28"/>
    </w:rPr>
  </w:style>
  <w:style w:type="paragraph" w:customStyle="1" w:styleId="Contacttext">
    <w:name w:val="Contact text"/>
    <w:basedOn w:val="Normal"/>
    <w:rsid w:val="00D7732D"/>
    <w:pPr>
      <w:spacing w:after="0"/>
    </w:pPr>
  </w:style>
  <w:style w:type="paragraph" w:customStyle="1" w:styleId="Contactus">
    <w:name w:val="Contact us"/>
    <w:basedOn w:val="Contacttext"/>
    <w:next w:val="Contacttext"/>
    <w:rsid w:val="00D7732D"/>
    <w:pPr>
      <w:spacing w:after="240" w:line="340" w:lineRule="atLeast"/>
    </w:pPr>
    <w:rPr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0453B2"/>
    <w:pPr>
      <w:spacing w:after="200" w:line="240" w:lineRule="auto"/>
    </w:pPr>
    <w:rPr>
      <w:i/>
      <w:iCs/>
      <w:color w:val="53565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E94C20"/>
    <w:rPr>
      <w:color w:val="00A3E0" w:themeColor="hyperlink"/>
      <w:u w:val="single"/>
    </w:rPr>
  </w:style>
  <w:style w:type="paragraph" w:customStyle="1" w:styleId="PulloutGreen">
    <w:name w:val="Pullout Green"/>
    <w:basedOn w:val="PulloutBlue"/>
    <w:next w:val="Normal"/>
    <w:rsid w:val="00822995"/>
    <w:rPr>
      <w:color w:val="86BC25" w:themeColor="accent1"/>
    </w:rPr>
  </w:style>
  <w:style w:type="paragraph" w:customStyle="1" w:styleId="QuotesourceBlue">
    <w:name w:val="Quote source Blue"/>
    <w:basedOn w:val="Normal"/>
    <w:next w:val="Normal"/>
    <w:rsid w:val="000516C4"/>
    <w:pPr>
      <w:spacing w:line="200" w:lineRule="atLeast"/>
      <w:contextualSpacing/>
    </w:pPr>
    <w:rPr>
      <w:b/>
      <w:color w:val="62B5E5" w:themeColor="accent3"/>
      <w:sz w:val="17"/>
    </w:rPr>
  </w:style>
  <w:style w:type="paragraph" w:customStyle="1" w:styleId="QuotesourceGreen">
    <w:name w:val="Quote source Green"/>
    <w:basedOn w:val="QuotesourceBlue"/>
    <w:next w:val="Normal"/>
    <w:rsid w:val="000516C4"/>
    <w:rPr>
      <w:color w:val="86BC25" w:themeColor="accent1"/>
    </w:rPr>
  </w:style>
  <w:style w:type="paragraph" w:customStyle="1" w:styleId="Paneltext">
    <w:name w:val="Panel text"/>
    <w:basedOn w:val="Normal"/>
    <w:rsid w:val="00AE0FC7"/>
    <w:rPr>
      <w:color w:val="FFFFFF" w:themeColor="background1"/>
      <w:sz w:val="17"/>
    </w:rPr>
  </w:style>
  <w:style w:type="paragraph" w:customStyle="1" w:styleId="Paneltitle">
    <w:name w:val="Panel title"/>
    <w:basedOn w:val="Paneltext"/>
    <w:next w:val="Paneltext"/>
    <w:rsid w:val="00D0023B"/>
    <w:pPr>
      <w:spacing w:line="360" w:lineRule="atLeast"/>
    </w:pPr>
    <w:rPr>
      <w:b/>
      <w:sz w:val="28"/>
    </w:rPr>
  </w:style>
  <w:style w:type="paragraph" w:customStyle="1" w:styleId="Formoreinfocalloutwhite8512ptPullOutStyles">
    <w:name w:val="For more info call out (white 8.5/12pt) (Pull Out Styles)"/>
    <w:basedOn w:val="Normal"/>
    <w:uiPriority w:val="99"/>
    <w:rsid w:val="00AE0FC7"/>
    <w:pPr>
      <w:tabs>
        <w:tab w:val="left" w:pos="283"/>
        <w:tab w:val="left" w:pos="567"/>
      </w:tabs>
      <w:suppressAutoHyphens/>
      <w:autoSpaceDE w:val="0"/>
      <w:autoSpaceDN w:val="0"/>
      <w:adjustRightInd w:val="0"/>
      <w:spacing w:after="0"/>
      <w:textAlignment w:val="center"/>
    </w:pPr>
    <w:rPr>
      <w:rFonts w:ascii="OpenSans-Bold" w:hAnsi="OpenSans-Bold" w:cs="OpenSans-Bold"/>
      <w:b/>
      <w:bCs/>
      <w:color w:val="FFFFFF"/>
      <w:spacing w:val="-2"/>
      <w:sz w:val="17"/>
      <w:szCs w:val="17"/>
    </w:rPr>
  </w:style>
  <w:style w:type="paragraph" w:customStyle="1" w:styleId="Documentsubtitle">
    <w:name w:val="Document subtitle"/>
    <w:basedOn w:val="Normal"/>
    <w:rsid w:val="006528C9"/>
    <w:pPr>
      <w:spacing w:after="120" w:line="440" w:lineRule="atLeast"/>
    </w:pPr>
    <w:rPr>
      <w:sz w:val="36"/>
    </w:rPr>
  </w:style>
  <w:style w:type="paragraph" w:customStyle="1" w:styleId="Contentstitle">
    <w:name w:val="Contents title"/>
    <w:basedOn w:val="Sectiontitle"/>
    <w:next w:val="Normal"/>
    <w:rsid w:val="00244010"/>
  </w:style>
  <w:style w:type="paragraph" w:styleId="ndice1">
    <w:name w:val="toc 1"/>
    <w:basedOn w:val="Normal"/>
    <w:next w:val="Normal"/>
    <w:autoRedefine/>
    <w:uiPriority w:val="39"/>
    <w:rsid w:val="00283E09"/>
    <w:pPr>
      <w:tabs>
        <w:tab w:val="right" w:pos="6935"/>
      </w:tabs>
      <w:spacing w:after="120" w:line="360" w:lineRule="atLeast"/>
    </w:pPr>
    <w:rPr>
      <w:rFonts w:ascii="Calibri Light" w:hAnsi="Calibri Light" w:cs="Calibri Light"/>
      <w:sz w:val="26"/>
      <w:szCs w:val="26"/>
    </w:rPr>
  </w:style>
  <w:style w:type="paragraph" w:customStyle="1" w:styleId="Quotetext">
    <w:name w:val="Quote text"/>
    <w:basedOn w:val="PulloutBlue"/>
    <w:rsid w:val="003E49BA"/>
    <w:pPr>
      <w:spacing w:after="0" w:line="720" w:lineRule="atLeast"/>
    </w:pPr>
    <w:rPr>
      <w:color w:val="FFFFFF" w:themeColor="background1"/>
      <w:sz w:val="60"/>
    </w:rPr>
  </w:style>
  <w:style w:type="paragraph" w:customStyle="1" w:styleId="Legaltext">
    <w:name w:val="Legal text"/>
    <w:basedOn w:val="Normal"/>
    <w:rsid w:val="00BF6F8B"/>
    <w:pPr>
      <w:spacing w:after="0" w:line="180" w:lineRule="atLeast"/>
      <w:ind w:right="5387"/>
    </w:pPr>
    <w:rPr>
      <w:sz w:val="14"/>
    </w:rPr>
  </w:style>
  <w:style w:type="table" w:customStyle="1" w:styleId="Deloittetable">
    <w:name w:val="Deloitte table"/>
    <w:basedOn w:val="Tabelanormal"/>
    <w:uiPriority w:val="99"/>
    <w:rsid w:val="003B3379"/>
    <w:pPr>
      <w:spacing w:after="0" w:line="240" w:lineRule="auto"/>
    </w:pPr>
    <w:rPr>
      <w:sz w:val="17"/>
    </w:rPr>
    <w:tblPr>
      <w:tblBorders>
        <w:top w:val="single" w:sz="4" w:space="0" w:color="62B5E5" w:themeColor="accent3"/>
        <w:bottom w:val="single" w:sz="4" w:space="0" w:color="000000" w:themeColor="text1"/>
        <w:insideH w:val="single" w:sz="4" w:space="0" w:color="000000" w:themeColor="text1"/>
      </w:tblBorders>
      <w:tblCellMar>
        <w:top w:w="57" w:type="dxa"/>
        <w:left w:w="0" w:type="dxa"/>
        <w:bottom w:w="57" w:type="dxa"/>
        <w:right w:w="0" w:type="dxa"/>
      </w:tblCellMar>
    </w:tblPr>
    <w:tblStylePr w:type="firstRow">
      <w:tblPr/>
      <w:tcPr>
        <w:tcBorders>
          <w:top w:val="single" w:sz="24" w:space="0" w:color="62B5E5" w:themeColor="accent3"/>
        </w:tcBorders>
      </w:tcPr>
    </w:tblStylePr>
  </w:style>
  <w:style w:type="paragraph" w:customStyle="1" w:styleId="Tabletext">
    <w:name w:val="Table text"/>
    <w:basedOn w:val="Normal"/>
    <w:rsid w:val="004D1F57"/>
    <w:pPr>
      <w:spacing w:after="0" w:line="200" w:lineRule="atLeast"/>
    </w:pPr>
    <w:rPr>
      <w:sz w:val="17"/>
    </w:rPr>
  </w:style>
  <w:style w:type="paragraph" w:customStyle="1" w:styleId="Tabletitle">
    <w:name w:val="Table title"/>
    <w:basedOn w:val="Tabletext"/>
    <w:rsid w:val="004D1F57"/>
    <w:rPr>
      <w:b/>
      <w:color w:val="62B5E5" w:themeColor="accent3"/>
    </w:rPr>
  </w:style>
  <w:style w:type="paragraph" w:customStyle="1" w:styleId="SourcetextTableorChart">
    <w:name w:val="Source text Table or Chart"/>
    <w:basedOn w:val="Legenda"/>
    <w:next w:val="Normal"/>
    <w:rsid w:val="003B3379"/>
    <w:pPr>
      <w:spacing w:before="120"/>
    </w:pPr>
    <w:rPr>
      <w:sz w:val="14"/>
    </w:rPr>
  </w:style>
  <w:style w:type="paragraph" w:customStyle="1" w:styleId="Tablebullets">
    <w:name w:val="Table bullets"/>
    <w:basedOn w:val="Tabletext"/>
    <w:rsid w:val="00AD6475"/>
    <w:pPr>
      <w:numPr>
        <w:numId w:val="19"/>
      </w:numPr>
      <w:ind w:left="284" w:hanging="284"/>
    </w:pPr>
  </w:style>
  <w:style w:type="paragraph" w:customStyle="1" w:styleId="Tablenumbered">
    <w:name w:val="Table numbered"/>
    <w:basedOn w:val="Tablebullets"/>
    <w:rsid w:val="00AD6475"/>
    <w:pPr>
      <w:numPr>
        <w:numId w:val="20"/>
      </w:numPr>
      <w:ind w:left="284" w:hanging="284"/>
    </w:pPr>
  </w:style>
  <w:style w:type="paragraph" w:customStyle="1" w:styleId="Charttitle">
    <w:name w:val="Chart title"/>
    <w:basedOn w:val="Ttulo2"/>
    <w:rsid w:val="00B66FC9"/>
  </w:style>
  <w:style w:type="character" w:styleId="Refdecomentrio">
    <w:name w:val="annotation reference"/>
    <w:basedOn w:val="Tipodeletrapredefinidodopargrafo"/>
    <w:uiPriority w:val="99"/>
    <w:semiHidden/>
    <w:rsid w:val="001D1F5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rsid w:val="001D1F52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D1F52"/>
    <w:rPr>
      <w:sz w:val="20"/>
      <w:szCs w:val="20"/>
      <w:lang w:val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rsid w:val="001D1F5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D1F52"/>
    <w:rPr>
      <w:b/>
      <w:bCs/>
      <w:sz w:val="20"/>
      <w:szCs w:val="20"/>
      <w:lang w:val="en-US"/>
    </w:rPr>
  </w:style>
  <w:style w:type="paragraph" w:customStyle="1" w:styleId="Deloitteaddress">
    <w:name w:val="Deloitte address"/>
    <w:basedOn w:val="Normal"/>
    <w:rsid w:val="00FC46DC"/>
    <w:pPr>
      <w:spacing w:after="0" w:line="170" w:lineRule="atLeast"/>
    </w:pPr>
    <w:rPr>
      <w:sz w:val="14"/>
    </w:rPr>
  </w:style>
  <w:style w:type="paragraph" w:styleId="PargrafodaLista">
    <w:name w:val="List Paragraph"/>
    <w:basedOn w:val="Normal"/>
    <w:uiPriority w:val="34"/>
    <w:qFormat/>
    <w:rsid w:val="00FE423A"/>
    <w:pPr>
      <w:ind w:left="720"/>
      <w:contextualSpacing/>
    </w:pPr>
  </w:style>
  <w:style w:type="table" w:styleId="TabelaSimples5">
    <w:name w:val="Plain Table 5"/>
    <w:basedOn w:val="Tabelanormal"/>
    <w:uiPriority w:val="45"/>
    <w:rsid w:val="00FC00A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GrelhaClara">
    <w:name w:val="Grid Table Light"/>
    <w:basedOn w:val="Tabelanormal"/>
    <w:uiPriority w:val="40"/>
    <w:rsid w:val="00FC00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453B2"/>
    <w:rPr>
      <w:color w:val="638C1B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453B2"/>
    <w:rPr>
      <w:color w:val="425E12" w:themeColor="accent1" w:themeShade="8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453B2"/>
    <w:rPr>
      <w:rFonts w:asciiTheme="majorHAnsi" w:eastAsiaTheme="majorEastAsia" w:hAnsiTheme="majorHAnsi" w:cstheme="majorBidi"/>
      <w:i/>
      <w:iCs/>
      <w:color w:val="425E12" w:themeColor="accent1" w:themeShade="8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453B2"/>
    <w:rPr>
      <w:color w:val="262626" w:themeColor="text1" w:themeTint="D9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453B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tulo">
    <w:name w:val="Title"/>
    <w:basedOn w:val="Normal"/>
    <w:next w:val="Normal"/>
    <w:link w:val="TtuloCarter"/>
    <w:uiPriority w:val="10"/>
    <w:qFormat/>
    <w:rsid w:val="000453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453B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0453B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453B2"/>
    <w:rPr>
      <w:color w:val="5A5A5A" w:themeColor="text1" w:themeTint="A5"/>
      <w:spacing w:val="15"/>
    </w:rPr>
  </w:style>
  <w:style w:type="character" w:styleId="Forte">
    <w:name w:val="Strong"/>
    <w:basedOn w:val="Tipodeletrapredefinidodopargrafo"/>
    <w:uiPriority w:val="22"/>
    <w:qFormat/>
    <w:rsid w:val="000453B2"/>
    <w:rPr>
      <w:b/>
      <w:bCs/>
      <w:color w:val="auto"/>
    </w:rPr>
  </w:style>
  <w:style w:type="character" w:styleId="nfase">
    <w:name w:val="Emphasis"/>
    <w:basedOn w:val="Tipodeletrapredefinidodopargrafo"/>
    <w:uiPriority w:val="20"/>
    <w:qFormat/>
    <w:rsid w:val="000453B2"/>
    <w:rPr>
      <w:i/>
      <w:iCs/>
      <w:color w:val="auto"/>
    </w:rPr>
  </w:style>
  <w:style w:type="paragraph" w:styleId="SemEspaamento">
    <w:name w:val="No Spacing"/>
    <w:uiPriority w:val="1"/>
    <w:qFormat/>
    <w:rsid w:val="000453B2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0453B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0453B2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0453B2"/>
    <w:pPr>
      <w:pBdr>
        <w:top w:val="single" w:sz="4" w:space="10" w:color="86BC25" w:themeColor="accent1"/>
        <w:bottom w:val="single" w:sz="4" w:space="10" w:color="86BC25" w:themeColor="accent1"/>
      </w:pBdr>
      <w:spacing w:before="360" w:after="360"/>
      <w:ind w:left="864" w:right="864"/>
      <w:jc w:val="center"/>
    </w:pPr>
    <w:rPr>
      <w:i/>
      <w:iCs/>
      <w:color w:val="86BC25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0453B2"/>
    <w:rPr>
      <w:i/>
      <w:iCs/>
      <w:color w:val="86BC25" w:themeColor="accent1"/>
    </w:rPr>
  </w:style>
  <w:style w:type="character" w:styleId="nfaseDiscreta">
    <w:name w:val="Subtle Emphasis"/>
    <w:basedOn w:val="Tipodeletrapredefinidodopargrafo"/>
    <w:uiPriority w:val="19"/>
    <w:qFormat/>
    <w:rsid w:val="000453B2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0453B2"/>
    <w:rPr>
      <w:i/>
      <w:iCs/>
      <w:color w:val="86BC25" w:themeColor="accent1"/>
    </w:rPr>
  </w:style>
  <w:style w:type="character" w:styleId="RefernciaDiscreta">
    <w:name w:val="Subtle Reference"/>
    <w:basedOn w:val="Tipodeletrapredefinidodopargrafo"/>
    <w:uiPriority w:val="31"/>
    <w:qFormat/>
    <w:rsid w:val="000453B2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0453B2"/>
    <w:rPr>
      <w:b/>
      <w:bCs/>
      <w:smallCaps/>
      <w:color w:val="86BC25" w:themeColor="accent1"/>
      <w:spacing w:val="5"/>
    </w:rPr>
  </w:style>
  <w:style w:type="character" w:styleId="TtulodoLivro">
    <w:name w:val="Book Title"/>
    <w:basedOn w:val="Tipodeletrapredefinidodopargrafo"/>
    <w:uiPriority w:val="33"/>
    <w:qFormat/>
    <w:rsid w:val="000453B2"/>
    <w:rPr>
      <w:b/>
      <w:bCs/>
      <w:i/>
      <w:iCs/>
      <w:spacing w:val="5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0453B2"/>
    <w:pPr>
      <w:outlineLvl w:val="9"/>
    </w:pPr>
  </w:style>
  <w:style w:type="table" w:styleId="TabeladeGrelha1Clara">
    <w:name w:val="Grid Table 1 Light"/>
    <w:basedOn w:val="Tabelanormal"/>
    <w:uiPriority w:val="46"/>
    <w:rsid w:val="004F70D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global.deloitteresources.com/aboutglbl/bcom/comm/toolsres/Documents/dtt_style_guide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costa\AppData\Roaming\Microsoft\Word\modelo%20rela&#231;ao.png" TargetMode="External"/><Relationship Id="rId20" Type="http://schemas.openxmlformats.org/officeDocument/2006/relationships/hyperlink" Target="https://global.deloitteresources.com/aboutglbl/bcom/comm/toolsres/Documents/dtt_style_guide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cid:ii_l9raet2n0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jp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DTSharedTemplates\07%20-%20Relat&#243;rios%20e%20Propostas\Vers&#227;o%20PT\Proposta_Portrait_1Coluna_PT.dotm" TargetMode="External"/></Relationships>
</file>

<file path=word/theme/theme1.xml><?xml version="1.0" encoding="utf-8"?>
<a:theme xmlns:a="http://schemas.openxmlformats.org/drawingml/2006/main" name="Office Theme">
  <a:themeElements>
    <a:clrScheme name="Deloitte colors">
      <a:dk1>
        <a:sysClr val="windowText" lastClr="000000"/>
      </a:dk1>
      <a:lt1>
        <a:sysClr val="window" lastClr="FFFFFF"/>
      </a:lt1>
      <a:dk2>
        <a:srgbClr val="53565A"/>
      </a:dk2>
      <a:lt2>
        <a:srgbClr val="D0D0CE"/>
      </a:lt2>
      <a:accent1>
        <a:srgbClr val="86BC25"/>
      </a:accent1>
      <a:accent2>
        <a:srgbClr val="046A38"/>
      </a:accent2>
      <a:accent3>
        <a:srgbClr val="62B5E5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53565A"/>
      </a:folHlink>
    </a:clrScheme>
    <a:fontScheme name="Deloitte fonts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chemeClr val="lt1"/>
        </a:solidFill>
        <a:ln w="6350">
          <a:noFill/>
        </a:ln>
        <a:effectLst/>
      </a:spPr>
      <a:bodyPr wrap="square" lIns="0" tIns="0" rIns="0" bIns="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131AAA4705884F9C371115BAA4B8F9" ma:contentTypeVersion="9" ma:contentTypeDescription="Create a new document." ma:contentTypeScope="" ma:versionID="6c5ba20043b0cba0f51ce7a6a4407ac5">
  <xsd:schema xmlns:xsd="http://www.w3.org/2001/XMLSchema" xmlns:xs="http://www.w3.org/2001/XMLSchema" xmlns:p="http://schemas.microsoft.com/office/2006/metadata/properties" xmlns:ns2="4853c995-f9e7-434c-8046-772fab4bfe57" xmlns:ns3="df093ae5-2adc-4157-b216-847cf13e24c6" targetNamespace="http://schemas.microsoft.com/office/2006/metadata/properties" ma:root="true" ma:fieldsID="0d53d0f77ef3e458ecbff7fd010ad1da" ns2:_="" ns3:_="">
    <xsd:import namespace="4853c995-f9e7-434c-8046-772fab4bfe57"/>
    <xsd:import namespace="df093ae5-2adc-4157-b216-847cf13e24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53c995-f9e7-434c-8046-772fab4bfe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093ae5-2adc-4157-b216-847cf13e24c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2B9C26-EB40-4B85-BFD5-EF8046BB36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39BC8D-1791-4313-B38F-EAD3180AE1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E4539E-4BB2-4232-9961-EBBD4904C7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611CE1-C81A-402F-8AEF-54F00FEEB7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53c995-f9e7-434c-8046-772fab4bfe57"/>
    <ds:schemaRef ds:uri="df093ae5-2adc-4157-b216-847cf13e24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Proposta_Portrait_1Coluna_PT.dotm</Template>
  <TotalTime>173</TotalTime>
  <Pages>15</Pages>
  <Words>1349</Words>
  <Characters>7286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Proposal_A4</vt:lpstr>
      <vt:lpstr>Proposal_A4</vt:lpstr>
    </vt:vector>
  </TitlesOfParts>
  <Company/>
  <LinksUpToDate>false</LinksUpToDate>
  <CharactersWithSpaces>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Proposal_A4</dc:title>
  <dc:subject/>
  <dc:creator>Administrator</dc:creator>
  <cp:keywords/>
  <dc:description/>
  <cp:lastModifiedBy>Alex Costa</cp:lastModifiedBy>
  <cp:revision>2</cp:revision>
  <cp:lastPrinted>2016-04-04T15:14:00Z</cp:lastPrinted>
  <dcterms:created xsi:type="dcterms:W3CDTF">2022-10-27T23:12:00Z</dcterms:created>
  <dcterms:modified xsi:type="dcterms:W3CDTF">2022-11-17T23:32:00Z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0x010100DF131AAA4705884F9C371115BAA4B8F9</vt:lpwstr>
  </property>
  <property fmtid="{D5CDD505-2E9C-101B-9397-08002B2CF9AE}" pid="3" name="MSIP_Label_ea60d57e-af5b-4752-ac57-3e4f28ca11dc_Enabled">
    <vt:lpwstr>true</vt:lpwstr>
  </property>
  <property fmtid="{D5CDD505-2E9C-101B-9397-08002B2CF9AE}" pid="4" name="MSIP_Label_ea60d57e-af5b-4752-ac57-3e4f28ca11dc_SetDate">
    <vt:lpwstr>2021-09-21T10:12:05Z</vt:lpwstr>
  </property>
  <property fmtid="{D5CDD505-2E9C-101B-9397-08002B2CF9AE}" pid="5" name="MSIP_Label_ea60d57e-af5b-4752-ac57-3e4f28ca11dc_Method">
    <vt:lpwstr>Standard</vt:lpwstr>
  </property>
  <property fmtid="{D5CDD505-2E9C-101B-9397-08002B2CF9AE}" pid="6" name="MSIP_Label_ea60d57e-af5b-4752-ac57-3e4f28ca11dc_Name">
    <vt:lpwstr>ea60d57e-af5b-4752-ac57-3e4f28ca11dc</vt:lpwstr>
  </property>
  <property fmtid="{D5CDD505-2E9C-101B-9397-08002B2CF9AE}" pid="7" name="MSIP_Label_ea60d57e-af5b-4752-ac57-3e4f28ca11dc_SiteId">
    <vt:lpwstr>36da45f1-dd2c-4d1f-af13-5abe46b99921</vt:lpwstr>
  </property>
  <property fmtid="{D5CDD505-2E9C-101B-9397-08002B2CF9AE}" pid="8" name="MSIP_Label_ea60d57e-af5b-4752-ac57-3e4f28ca11dc_ActionId">
    <vt:lpwstr>0c729679-1c76-4594-a14b-f3b94d08d4a9</vt:lpwstr>
  </property>
  <property fmtid="{D5CDD505-2E9C-101B-9397-08002B2CF9AE}" pid="9" name="MSIP_Label_ea60d57e-af5b-4752-ac57-3e4f28ca11dc_ContentBits">
    <vt:lpwstr>0</vt:lpwstr>
  </property>
  <property fmtid="{D5CDD505-2E9C-101B-9397-08002B2CF9AE}" pid="10" name="GrammarlyDocumentId">
    <vt:lpwstr>96feca05199f381fceac36bb86952df34713cb72e1bd4c2cb21e55863d980864</vt:lpwstr>
  </property>
</Properties>
</file>