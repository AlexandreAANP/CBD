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elacomGrelha"/>
        <w:tblW w:w="10546" w:type="dxa"/>
        <w:tblLayout w:type="fixed"/>
        <w:tblLook w:val="04A0" w:firstRow="1" w:lastRow="0" w:firstColumn="1" w:lastColumn="0" w:noHBand="0" w:noVBand="1"/>
      </w:tblPr>
      <w:tblGrid>
        <w:gridCol w:w="10546"/>
      </w:tblGrid>
      <w:tr w:rsidR="00061444" w:rsidRPr="005B3E3D" w14:paraId="283274B0" w14:textId="77777777" w:rsidTr="003C4BE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hRule="exact" w:val="10773"/>
        </w:trPr>
        <w:tc>
          <w:tcPr>
            <w:tcW w:w="10546" w:type="dxa"/>
            <w:vAlign w:val="center"/>
          </w:tcPr>
          <w:p w14:paraId="7CAD8774" w14:textId="711F773D" w:rsidR="00061444" w:rsidRPr="005B3E3D" w:rsidRDefault="00F721DF" w:rsidP="007550AB">
            <w:pP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75648" behindDoc="1" locked="0" layoutInCell="1" allowOverlap="1" wp14:anchorId="11DB2BA9" wp14:editId="5D742923">
                  <wp:simplePos x="0" y="0"/>
                  <wp:positionH relativeFrom="column">
                    <wp:posOffset>784225</wp:posOffset>
                  </wp:positionH>
                  <wp:positionV relativeFrom="paragraph">
                    <wp:posOffset>982980</wp:posOffset>
                  </wp:positionV>
                  <wp:extent cx="5133975" cy="4304030"/>
                  <wp:effectExtent l="76200" t="76200" r="85725" b="1410970"/>
                  <wp:wrapTight wrapText="bothSides">
                    <wp:wrapPolygon edited="0">
                      <wp:start x="9297" y="-382"/>
                      <wp:lineTo x="4969" y="-191"/>
                      <wp:lineTo x="4969" y="1338"/>
                      <wp:lineTo x="2965" y="1338"/>
                      <wp:lineTo x="2965" y="2868"/>
                      <wp:lineTo x="1683" y="2868"/>
                      <wp:lineTo x="1683" y="4398"/>
                      <wp:lineTo x="801" y="4398"/>
                      <wp:lineTo x="801" y="5927"/>
                      <wp:lineTo x="160" y="5927"/>
                      <wp:lineTo x="160" y="7457"/>
                      <wp:lineTo x="-240" y="7457"/>
                      <wp:lineTo x="-321" y="13576"/>
                      <wp:lineTo x="0" y="13576"/>
                      <wp:lineTo x="0" y="14819"/>
                      <wp:lineTo x="561" y="15105"/>
                      <wp:lineTo x="1282" y="16635"/>
                      <wp:lineTo x="2404" y="18165"/>
                      <wp:lineTo x="4168" y="19694"/>
                      <wp:lineTo x="7053" y="21224"/>
                      <wp:lineTo x="3527" y="22276"/>
                      <wp:lineTo x="3527" y="22754"/>
                      <wp:lineTo x="1282" y="22754"/>
                      <wp:lineTo x="1122" y="26195"/>
                      <wp:lineTo x="2565" y="27343"/>
                      <wp:lineTo x="7855" y="28394"/>
                      <wp:lineTo x="7935" y="28585"/>
                      <wp:lineTo x="13625" y="28585"/>
                      <wp:lineTo x="13705" y="28394"/>
                      <wp:lineTo x="19155" y="27343"/>
                      <wp:lineTo x="19236" y="27343"/>
                      <wp:lineTo x="20438" y="25909"/>
                      <wp:lineTo x="20438" y="25813"/>
                      <wp:lineTo x="20278" y="24379"/>
                      <wp:lineTo x="20358" y="23710"/>
                      <wp:lineTo x="18835" y="22754"/>
                      <wp:lineTo x="14587" y="21224"/>
                      <wp:lineTo x="17392" y="19694"/>
                      <wp:lineTo x="17472" y="19694"/>
                      <wp:lineTo x="19155" y="18165"/>
                      <wp:lineTo x="20358" y="16635"/>
                      <wp:lineTo x="21079" y="15105"/>
                      <wp:lineTo x="21560" y="13576"/>
                      <wp:lineTo x="21800" y="12046"/>
                      <wp:lineTo x="21881" y="10516"/>
                      <wp:lineTo x="21720" y="8987"/>
                      <wp:lineTo x="21400" y="7457"/>
                      <wp:lineTo x="20758" y="5927"/>
                      <wp:lineTo x="19877" y="4398"/>
                      <wp:lineTo x="18594" y="2677"/>
                      <wp:lineTo x="16751" y="1338"/>
                      <wp:lineTo x="15068" y="-191"/>
                      <wp:lineTo x="12263" y="-382"/>
                      <wp:lineTo x="9297" y="-382"/>
                    </wp:wrapPolygon>
                  </wp:wrapTight>
                  <wp:docPr id="27" name="Imagem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33975" cy="4304030"/>
                          </a:xfrm>
                          <a:prstGeom prst="ellipse">
                            <a:avLst/>
                          </a:prstGeom>
                          <a:ln w="63500" cap="rnd">
                            <a:solidFill>
                              <a:srgbClr val="333333"/>
                            </a:solidFill>
                          </a:ln>
                          <a:effectLst>
                            <a:outerShdw blurRad="381000" dist="292100" dir="5400000" sx="-80000" sy="-18000" rotWithShape="0">
                              <a:srgbClr val="000000">
                                <a:alpha val="22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contrasting" dir="t">
                              <a:rot lat="0" lon="0" rev="3000000"/>
                            </a:lightRig>
                          </a:scene3d>
                          <a:sp3d contourW="7620">
                            <a:bevelT w="95250" h="31750"/>
                            <a:contourClr>
                              <a:srgbClr val="333333"/>
                            </a:contourClr>
                          </a:sp3d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32B34E0B" w14:textId="537ECF4E" w:rsidR="00061444" w:rsidRPr="005B3E3D" w:rsidRDefault="00A80695" w:rsidP="003C4BE4">
      <w:pPr>
        <w:spacing w:after="0" w:line="240" w:lineRule="auto"/>
      </w:pPr>
      <w:r>
        <w:rPr>
          <w:noProof/>
          <w:lang w:eastAsia="pt-PT"/>
        </w:rPr>
        <w:drawing>
          <wp:anchor distT="0" distB="0" distL="114300" distR="114300" simplePos="0" relativeHeight="251674624" behindDoc="0" locked="0" layoutInCell="1" allowOverlap="1" wp14:anchorId="46D83307" wp14:editId="08B4914C">
            <wp:simplePos x="0" y="0"/>
            <wp:positionH relativeFrom="margin">
              <wp:posOffset>5248275</wp:posOffset>
            </wp:positionH>
            <wp:positionV relativeFrom="margin">
              <wp:posOffset>7704455</wp:posOffset>
            </wp:positionV>
            <wp:extent cx="1238250" cy="123825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D175_seal_primary_horizontal_RGB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1444" w:rsidRPr="005B3E3D">
        <w:rPr>
          <w:noProof/>
          <w:lang w:eastAsia="pt-PT"/>
        </w:rPr>
        <w:drawing>
          <wp:anchor distT="0" distB="0" distL="114300" distR="114300" simplePos="0" relativeHeight="251667456" behindDoc="0" locked="1" layoutInCell="1" allowOverlap="1" wp14:anchorId="4A20555C" wp14:editId="557780AA">
            <wp:simplePos x="0" y="0"/>
            <wp:positionH relativeFrom="page">
              <wp:posOffset>431800</wp:posOffset>
            </wp:positionH>
            <wp:positionV relativeFrom="page">
              <wp:posOffset>431800</wp:posOffset>
            </wp:positionV>
            <wp:extent cx="1832400" cy="345600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el_logo proposal cover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2400" cy="34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1444" w:rsidRPr="005B3E3D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6432" behindDoc="1" locked="1" layoutInCell="1" allowOverlap="1" wp14:anchorId="648FD638" wp14:editId="0BC8E5EE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96000" cy="10728000"/>
                <wp:effectExtent l="0" t="0" r="5080" b="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96000" cy="107280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141684" id="Rectangle 8" o:spid="_x0000_s1026" style="position:absolute;margin-left:0;margin-top:0;width:598.1pt;height:844.7pt;z-index:-251650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" fillcolor="white [3212]" stroked="f" strokeweight="2pt">
                <w10:wrap anchorx="page" anchory="page"/>
                <w10:anchorlock/>
              </v:rect>
            </w:pict>
          </mc:Fallback>
        </mc:AlternateContent>
      </w:r>
    </w:p>
    <w:p w14:paraId="37D7FA71" w14:textId="6C37CF7D" w:rsidR="00361A81" w:rsidRDefault="00361A81" w:rsidP="00361A81">
      <w:pPr>
        <w:spacing w:after="200" w:line="276" w:lineRule="auto"/>
      </w:pPr>
      <w:bookmarkStart w:id="0" w:name="_Toc448251189"/>
    </w:p>
    <w:p w14:paraId="4C82CFF8" w14:textId="08977A08" w:rsidR="00222018" w:rsidRPr="00FE423A" w:rsidRDefault="00222018" w:rsidP="00361A81">
      <w:pPr>
        <w:spacing w:after="200" w:line="276" w:lineRule="auto"/>
        <w:rPr>
          <w:color w:val="92D050"/>
          <w:sz w:val="28"/>
          <w:szCs w:val="28"/>
        </w:rPr>
      </w:pPr>
      <w:r w:rsidRPr="00FE423A">
        <w:rPr>
          <w:color w:val="92D050"/>
          <w:sz w:val="28"/>
          <w:szCs w:val="28"/>
        </w:rPr>
        <w:t>Alexandre Pita</w:t>
      </w:r>
    </w:p>
    <w:p w14:paraId="4C26B043" w14:textId="6857FCC9" w:rsidR="00222018" w:rsidRPr="00FE423A" w:rsidRDefault="00222018" w:rsidP="00361A81">
      <w:pPr>
        <w:spacing w:after="200" w:line="276" w:lineRule="auto"/>
        <w:rPr>
          <w:color w:val="92D050"/>
          <w:sz w:val="28"/>
          <w:szCs w:val="28"/>
        </w:rPr>
      </w:pPr>
      <w:r w:rsidRPr="00FE423A">
        <w:rPr>
          <w:color w:val="92D050"/>
          <w:sz w:val="28"/>
          <w:szCs w:val="28"/>
        </w:rPr>
        <w:t>Alexandre Costa</w:t>
      </w:r>
    </w:p>
    <w:p w14:paraId="36313443" w14:textId="51693518" w:rsidR="00222018" w:rsidRPr="00FE423A" w:rsidRDefault="00222018" w:rsidP="00361A81">
      <w:pPr>
        <w:spacing w:after="200" w:line="276" w:lineRule="auto"/>
        <w:rPr>
          <w:color w:val="92D050"/>
          <w:sz w:val="28"/>
          <w:szCs w:val="28"/>
        </w:rPr>
      </w:pPr>
      <w:r w:rsidRPr="00FE423A">
        <w:rPr>
          <w:color w:val="92D050"/>
          <w:sz w:val="28"/>
          <w:szCs w:val="28"/>
        </w:rPr>
        <w:t>Marcos Marques</w:t>
      </w:r>
    </w:p>
    <w:p w14:paraId="0AC78B6A" w14:textId="7B2E1F63" w:rsidR="00222018" w:rsidRPr="00FE423A" w:rsidRDefault="00222018" w:rsidP="00361A81">
      <w:pPr>
        <w:spacing w:after="200" w:line="276" w:lineRule="auto"/>
        <w:rPr>
          <w:color w:val="92D050"/>
          <w:sz w:val="28"/>
          <w:szCs w:val="28"/>
        </w:rPr>
      </w:pPr>
      <w:r w:rsidRPr="00FE423A">
        <w:rPr>
          <w:color w:val="92D050"/>
          <w:sz w:val="28"/>
          <w:szCs w:val="28"/>
        </w:rPr>
        <w:t>Miguel Moreno</w:t>
      </w:r>
      <w:bookmarkEnd w:id="0"/>
    </w:p>
    <w:p w14:paraId="349DB9A4" w14:textId="28F64526" w:rsidR="00361A81" w:rsidRPr="00FE423A" w:rsidRDefault="00361A81" w:rsidP="00361A81">
      <w:pPr>
        <w:spacing w:after="200" w:line="276" w:lineRule="auto"/>
        <w:rPr>
          <w:rFonts w:ascii="Calibri Light" w:hAnsi="Calibri Light" w:cs="Calibri Light"/>
          <w:color w:val="92D050"/>
          <w:sz w:val="72"/>
          <w:szCs w:val="72"/>
        </w:rPr>
      </w:pPr>
      <w:r w:rsidRPr="00FE423A">
        <w:rPr>
          <w:rFonts w:ascii="Calibri Light" w:hAnsi="Calibri Light" w:cs="Calibri Light"/>
          <w:color w:val="92D050"/>
          <w:sz w:val="72"/>
          <w:szCs w:val="72"/>
        </w:rPr>
        <w:lastRenderedPageBreak/>
        <w:t>índice</w:t>
      </w:r>
    </w:p>
    <w:p w14:paraId="276B23A1" w14:textId="77777777" w:rsidR="00212852" w:rsidRPr="005B3E3D" w:rsidRDefault="00212852" w:rsidP="00212852"/>
    <w:p w14:paraId="54429B13" w14:textId="7CFA88EA" w:rsidR="008005C8" w:rsidRDefault="000B6C05" w:rsidP="00283E09">
      <w:pPr>
        <w:pStyle w:val="ndice1"/>
        <w:rPr>
          <w:sz w:val="28"/>
        </w:rPr>
      </w:pPr>
      <w:r w:rsidRPr="005B3E3D">
        <w:rPr>
          <w:sz w:val="28"/>
        </w:rPr>
        <w:fldChar w:fldCharType="begin"/>
      </w:r>
      <w:r w:rsidR="001C24BF" w:rsidRPr="005B3E3D">
        <w:instrText xml:space="preserve"> TOC \h \z \t "Section title;</w:instrText>
      </w:r>
      <w:r w:rsidRPr="005B3E3D">
        <w:instrText xml:space="preserve">1" </w:instrText>
      </w:r>
      <w:r w:rsidRPr="005B3E3D">
        <w:rPr>
          <w:sz w:val="28"/>
        </w:rPr>
        <w:fldChar w:fldCharType="separate"/>
      </w:r>
      <w:r w:rsidR="00665092">
        <w:rPr>
          <w:sz w:val="28"/>
        </w:rPr>
        <w:t>Introdução</w:t>
      </w:r>
      <w:r w:rsidR="00665092">
        <w:rPr>
          <w:sz w:val="28"/>
        </w:rPr>
        <w:tab/>
        <w:t>3</w:t>
      </w:r>
    </w:p>
    <w:p w14:paraId="32637D1C" w14:textId="61B30553" w:rsidR="00665092" w:rsidRPr="00665092" w:rsidRDefault="00665092" w:rsidP="00665092">
      <w:pPr>
        <w:pStyle w:val="ndice1"/>
        <w:rPr>
          <w:sz w:val="28"/>
        </w:rPr>
      </w:pPr>
      <w:r>
        <w:rPr>
          <w:sz w:val="28"/>
        </w:rPr>
        <w:t>Gráfico de Gant</w:t>
      </w:r>
      <w:r>
        <w:rPr>
          <w:sz w:val="28"/>
        </w:rPr>
        <w:tab/>
        <w:t>3</w:t>
      </w:r>
    </w:p>
    <w:p w14:paraId="7749274E" w14:textId="05A3041D" w:rsidR="00665092" w:rsidRPr="00665092" w:rsidRDefault="00665092" w:rsidP="00665092">
      <w:pPr>
        <w:pStyle w:val="ndice1"/>
        <w:rPr>
          <w:rFonts w:eastAsiaTheme="minorEastAsia"/>
          <w:lang w:eastAsia="en-GB"/>
        </w:rPr>
      </w:pPr>
      <w:r>
        <w:t>Requisitos</w:t>
      </w:r>
      <w:r>
        <w:tab/>
        <w:t>4</w:t>
      </w:r>
    </w:p>
    <w:p w14:paraId="1A43FB9A" w14:textId="0D86CCCE" w:rsidR="008005C8" w:rsidRPr="005B3E3D" w:rsidRDefault="00000000" w:rsidP="00283E09">
      <w:pPr>
        <w:pStyle w:val="ndice1"/>
        <w:rPr>
          <w:rFonts w:eastAsiaTheme="minorEastAsia"/>
          <w:lang w:eastAsia="en-GB"/>
        </w:rPr>
      </w:pPr>
      <w:hyperlink w:anchor="_Toc448251190" w:history="1">
        <w:r w:rsidR="00361A81">
          <w:rPr>
            <w:rStyle w:val="Hiperligao"/>
          </w:rPr>
          <w:t>Desenvolvimento</w:t>
        </w:r>
      </w:hyperlink>
      <w:r w:rsidR="00361A81">
        <w:tab/>
      </w:r>
      <w:r w:rsidR="00665092">
        <w:t>5</w:t>
      </w:r>
    </w:p>
    <w:p w14:paraId="3D17F24D" w14:textId="7E3644F2" w:rsidR="008005C8" w:rsidRPr="00283E09" w:rsidRDefault="00283E09" w:rsidP="00283E09">
      <w:pPr>
        <w:pStyle w:val="ndice1"/>
        <w:rPr>
          <w:rFonts w:eastAsiaTheme="minorEastAsia"/>
          <w:lang w:eastAsia="en-GB"/>
        </w:rPr>
      </w:pPr>
      <w:r w:rsidRPr="00283E09">
        <w:t xml:space="preserve">Espaço por registo                                                 </w:t>
      </w:r>
      <w:r>
        <w:t xml:space="preserve">  </w:t>
      </w:r>
      <w:r>
        <w:tab/>
      </w:r>
      <w:r w:rsidR="00665092">
        <w:t>7</w:t>
      </w:r>
    </w:p>
    <w:p w14:paraId="5AB74605" w14:textId="5E53386E" w:rsidR="008005C8" w:rsidRPr="005B3E3D" w:rsidRDefault="00665092" w:rsidP="00283E09">
      <w:pPr>
        <w:pStyle w:val="ndice1"/>
        <w:rPr>
          <w:rFonts w:eastAsiaTheme="minorEastAsia"/>
          <w:lang w:eastAsia="en-GB"/>
        </w:rPr>
      </w:pPr>
      <w:r>
        <w:t>Modelo de Relação de Entidades</w:t>
      </w:r>
      <w:r>
        <w:tab/>
        <w:t>8</w:t>
      </w:r>
    </w:p>
    <w:p w14:paraId="440603AF" w14:textId="41283252" w:rsidR="008005C8" w:rsidRPr="005B3E3D" w:rsidRDefault="00665092" w:rsidP="00283E09">
      <w:pPr>
        <w:pStyle w:val="ndice1"/>
        <w:rPr>
          <w:rFonts w:eastAsiaTheme="minorEastAsia"/>
          <w:lang w:eastAsia="en-GB"/>
        </w:rPr>
      </w:pPr>
      <w:r>
        <w:t>Views</w:t>
      </w:r>
      <w:r>
        <w:tab/>
        <w:t>9</w:t>
      </w:r>
    </w:p>
    <w:p w14:paraId="35C8308F" w14:textId="76C9126B" w:rsidR="008005C8" w:rsidRPr="005B3E3D" w:rsidRDefault="00351709" w:rsidP="00283E09">
      <w:pPr>
        <w:pStyle w:val="ndice1"/>
        <w:rPr>
          <w:rFonts w:eastAsiaTheme="minorEastAsia"/>
          <w:lang w:eastAsia="en-GB"/>
        </w:rPr>
      </w:pPr>
      <w:r>
        <w:t xml:space="preserve">Procedures                     </w:t>
      </w:r>
      <w:r>
        <w:tab/>
      </w:r>
      <w:r w:rsidR="0042798A">
        <w:t>10</w:t>
      </w:r>
    </w:p>
    <w:p w14:paraId="5BFBAB93" w14:textId="77777777" w:rsidR="008005C8" w:rsidRPr="005B3E3D" w:rsidRDefault="00000000" w:rsidP="00283E09">
      <w:pPr>
        <w:pStyle w:val="ndice1"/>
        <w:rPr>
          <w:rFonts w:eastAsiaTheme="minorEastAsia"/>
          <w:lang w:eastAsia="en-GB"/>
        </w:rPr>
      </w:pPr>
      <w:hyperlink w:anchor="_Toc448251195" w:history="1">
        <w:r w:rsidR="008005C8" w:rsidRPr="005B3E3D">
          <w:rPr>
            <w:rStyle w:val="Hiperligao"/>
          </w:rPr>
          <w:t>Section title</w:t>
        </w:r>
        <w:r w:rsidR="008005C8" w:rsidRPr="005B3E3D">
          <w:rPr>
            <w:webHidden/>
          </w:rPr>
          <w:tab/>
        </w:r>
        <w:r w:rsidR="008005C8" w:rsidRPr="005B3E3D">
          <w:rPr>
            <w:webHidden/>
          </w:rPr>
          <w:fldChar w:fldCharType="begin"/>
        </w:r>
        <w:r w:rsidR="008005C8" w:rsidRPr="005B3E3D">
          <w:rPr>
            <w:webHidden/>
          </w:rPr>
          <w:instrText xml:space="preserve"> PAGEREF _Toc448251195 \h </w:instrText>
        </w:r>
        <w:r w:rsidR="008005C8" w:rsidRPr="005B3E3D">
          <w:rPr>
            <w:webHidden/>
          </w:rPr>
        </w:r>
        <w:r w:rsidR="008005C8" w:rsidRPr="005B3E3D">
          <w:rPr>
            <w:webHidden/>
          </w:rPr>
          <w:fldChar w:fldCharType="separate"/>
        </w:r>
        <w:r w:rsidR="001D1F52" w:rsidRPr="005B3E3D">
          <w:rPr>
            <w:webHidden/>
          </w:rPr>
          <w:t>2</w:t>
        </w:r>
        <w:r w:rsidR="008005C8" w:rsidRPr="005B3E3D">
          <w:rPr>
            <w:webHidden/>
          </w:rPr>
          <w:fldChar w:fldCharType="end"/>
        </w:r>
      </w:hyperlink>
    </w:p>
    <w:p w14:paraId="1D2D5F19" w14:textId="6EDC9ADF" w:rsidR="005E3501" w:rsidRPr="005B3E3D" w:rsidRDefault="000B6C05" w:rsidP="00361A81">
      <w:r w:rsidRPr="005B3E3D">
        <w:fldChar w:fldCharType="end"/>
      </w:r>
    </w:p>
    <w:p w14:paraId="70A60092" w14:textId="77777777" w:rsidR="00212852" w:rsidRPr="005B3E3D" w:rsidRDefault="00212852">
      <w:pPr>
        <w:spacing w:after="200" w:line="276" w:lineRule="auto"/>
      </w:pPr>
      <w:r w:rsidRPr="005B3E3D">
        <w:br w:type="page"/>
      </w:r>
    </w:p>
    <w:p w14:paraId="2B70CD9D" w14:textId="119E12C3" w:rsidR="00212852" w:rsidRPr="00FE423A" w:rsidRDefault="00283E09" w:rsidP="00212852">
      <w:pPr>
        <w:pStyle w:val="Sectiontitle"/>
        <w:rPr>
          <w:rFonts w:ascii="Calibri Light" w:hAnsi="Calibri Light" w:cs="Calibri Light"/>
          <w:color w:val="92D050"/>
          <w:sz w:val="72"/>
          <w:szCs w:val="72"/>
        </w:rPr>
      </w:pPr>
      <w:r w:rsidRPr="00FE423A">
        <w:rPr>
          <w:rFonts w:ascii="Calibri Light" w:hAnsi="Calibri Light" w:cs="Calibri Light"/>
          <w:color w:val="92D050"/>
          <w:sz w:val="72"/>
          <w:szCs w:val="72"/>
        </w:rPr>
        <w:lastRenderedPageBreak/>
        <w:t>Introdução</w:t>
      </w:r>
    </w:p>
    <w:p w14:paraId="5DED2216" w14:textId="77777777" w:rsidR="00FE423A" w:rsidRDefault="00FE423A" w:rsidP="001E707C">
      <w:pPr>
        <w:ind w:firstLine="708"/>
        <w:jc w:val="both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 primeira fase deste projeto, vai constituir na organização e construção de todas entidades, </w:t>
      </w:r>
      <w:proofErr w:type="spellStart"/>
      <w:r w:rsidRPr="00344D68">
        <w:rPr>
          <w:i/>
          <w:i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views</w:t>
      </w:r>
      <w:proofErr w:type="spellEnd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75A18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</w:t>
      </w: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objetos necessário para o desenvolvimento do trabalho.</w:t>
      </w:r>
    </w:p>
    <w:p w14:paraId="6D418BF8" w14:textId="77777777" w:rsidR="00FE423A" w:rsidRDefault="00FE423A" w:rsidP="001E707C">
      <w:pPr>
        <w:jc w:val="both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 xml:space="preserve">Desenvolvimento do modelo de entidades relação juntamente com modelo de dados físico. </w:t>
      </w:r>
    </w:p>
    <w:p w14:paraId="06A38B1B" w14:textId="77777777" w:rsidR="00FE423A" w:rsidRDefault="00FE423A" w:rsidP="00FE423A">
      <w:pPr>
        <w:jc w:val="both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Tempo previsto: 23-09-2022 a 7-10-2022</w:t>
      </w:r>
    </w:p>
    <w:tbl>
      <w:tblPr>
        <w:tblStyle w:val="TabelacomGrelha"/>
        <w:tblpPr w:leftFromText="181" w:rightFromText="181" w:vertAnchor="text" w:horzAnchor="page" w:tblpX="7882" w:tblpY="1"/>
        <w:tblOverlap w:val="never"/>
        <w:tblW w:w="3345" w:type="dxa"/>
        <w:tblLayout w:type="fixed"/>
        <w:tblLook w:val="04A0" w:firstRow="1" w:lastRow="0" w:firstColumn="1" w:lastColumn="0" w:noHBand="0" w:noVBand="1"/>
      </w:tblPr>
      <w:tblGrid>
        <w:gridCol w:w="3345"/>
      </w:tblGrid>
      <w:tr w:rsidR="002370AB" w:rsidRPr="00C666D4" w14:paraId="5F40C17B" w14:textId="77777777" w:rsidTr="007737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233"/>
        </w:trPr>
        <w:tc>
          <w:tcPr>
            <w:tcW w:w="6945" w:type="dxa"/>
          </w:tcPr>
          <w:p w14:paraId="2EF4AD12" w14:textId="3165DB79" w:rsidR="002370AB" w:rsidRPr="005B3E3D" w:rsidRDefault="002370AB" w:rsidP="009B139F">
            <w:bookmarkStart w:id="1" w:name="_Toc447626781"/>
          </w:p>
          <w:p w14:paraId="7BA06693" w14:textId="434928AE" w:rsidR="00283E09" w:rsidRPr="00545465" w:rsidRDefault="00283E09" w:rsidP="00283E09">
            <w:pPr>
              <w:pStyle w:val="PulloutGreen"/>
              <w:rPr>
                <w:lang w:val="en-US"/>
              </w:rPr>
            </w:pPr>
          </w:p>
          <w:p w14:paraId="3E62616F" w14:textId="25151CBE" w:rsidR="009B139F" w:rsidRPr="00545465" w:rsidRDefault="009B139F" w:rsidP="00773725">
            <w:pPr>
              <w:pStyle w:val="QuotesourceGreen"/>
              <w:rPr>
                <w:lang w:val="en-US"/>
              </w:rPr>
            </w:pPr>
          </w:p>
        </w:tc>
      </w:tr>
      <w:bookmarkEnd w:id="1"/>
    </w:tbl>
    <w:p w14:paraId="3E3C2C64" w14:textId="305E1B87" w:rsidR="00D01239" w:rsidRDefault="00D01239" w:rsidP="009B139F"/>
    <w:p w14:paraId="2552D3B3" w14:textId="31A79E43" w:rsidR="00FE423A" w:rsidRDefault="00FE423A" w:rsidP="009B139F"/>
    <w:p w14:paraId="5AB3E38D" w14:textId="4874B2F1" w:rsidR="00FE423A" w:rsidRPr="00665092" w:rsidRDefault="00665092" w:rsidP="009B139F">
      <w:pPr>
        <w:rPr>
          <w:rFonts w:ascii="Calibri Light" w:hAnsi="Calibri Light" w:cs="Calibri Light"/>
          <w:color w:val="92D050"/>
          <w:sz w:val="72"/>
          <w:szCs w:val="72"/>
        </w:rPr>
      </w:pPr>
      <w:r w:rsidRPr="00665092">
        <w:rPr>
          <w:rFonts w:ascii="Calibri Light" w:hAnsi="Calibri Light" w:cs="Calibri Light"/>
          <w:color w:val="92D050"/>
          <w:sz w:val="72"/>
          <w:szCs w:val="72"/>
        </w:rPr>
        <w:t>Gráfico Gant</w:t>
      </w:r>
    </w:p>
    <w:p w14:paraId="2600E495" w14:textId="6FC67513" w:rsidR="00FE423A" w:rsidRPr="00FE423A" w:rsidRDefault="00FE423A" w:rsidP="009B139F">
      <w:pPr>
        <w:rPr>
          <w:rFonts w:ascii="Calibri Light" w:hAnsi="Calibri Light" w:cs="Calibri Light"/>
          <w:sz w:val="72"/>
          <w:szCs w:val="72"/>
        </w:rPr>
      </w:pPr>
    </w:p>
    <w:p w14:paraId="257FC355" w14:textId="2B864C52" w:rsidR="007C7C55" w:rsidRPr="005B3E3D" w:rsidRDefault="0075315A" w:rsidP="009B139F">
      <w:r>
        <w:rPr>
          <w:noProof/>
        </w:rPr>
        <w:drawing>
          <wp:anchor distT="0" distB="0" distL="114300" distR="114300" simplePos="0" relativeHeight="251681792" behindDoc="1" locked="0" layoutInCell="1" allowOverlap="1" wp14:anchorId="408C17A4" wp14:editId="4D0989B2">
            <wp:simplePos x="0" y="0"/>
            <wp:positionH relativeFrom="page">
              <wp:posOffset>352425</wp:posOffset>
            </wp:positionH>
            <wp:positionV relativeFrom="paragraph">
              <wp:posOffset>308610</wp:posOffset>
            </wp:positionV>
            <wp:extent cx="6679337" cy="1485900"/>
            <wp:effectExtent l="0" t="0" r="7620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9337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7566E7" w14:textId="1008E8CD" w:rsidR="003F2224" w:rsidRDefault="003F2224">
      <w:pPr>
        <w:spacing w:after="200" w:line="276" w:lineRule="auto"/>
      </w:pPr>
      <w:r w:rsidRPr="005B3E3D">
        <w:br w:type="page"/>
      </w:r>
    </w:p>
    <w:p w14:paraId="14E8F7AD" w14:textId="1FCBF825" w:rsidR="00665092" w:rsidRPr="00FE423A" w:rsidRDefault="00665092" w:rsidP="00665092">
      <w:pPr>
        <w:pStyle w:val="Sectiontitle"/>
        <w:rPr>
          <w:rFonts w:ascii="Calibri Light" w:hAnsi="Calibri Light" w:cs="Calibri Light"/>
          <w:color w:val="92D050"/>
          <w:sz w:val="72"/>
          <w:szCs w:val="72"/>
        </w:rPr>
      </w:pPr>
      <w:proofErr w:type="spellStart"/>
      <w:r>
        <w:rPr>
          <w:rFonts w:ascii="Calibri Light" w:hAnsi="Calibri Light" w:cs="Calibri Light"/>
          <w:color w:val="92D050"/>
          <w:sz w:val="72"/>
          <w:szCs w:val="72"/>
        </w:rPr>
        <w:lastRenderedPageBreak/>
        <w:t>Requesitos</w:t>
      </w:r>
      <w:proofErr w:type="spellEnd"/>
    </w:p>
    <w:p w14:paraId="4641B658" w14:textId="77777777" w:rsidR="00FC00AE" w:rsidRDefault="00665092">
      <w:pPr>
        <w:spacing w:after="200" w:line="276" w:lineRule="auto"/>
      </w:pPr>
      <w:r>
        <w:t xml:space="preserve"> </w:t>
      </w:r>
    </w:p>
    <w:tbl>
      <w:tblPr>
        <w:tblStyle w:val="TabelacomGrelhaClara"/>
        <w:tblW w:w="10768" w:type="dxa"/>
        <w:tblLook w:val="04A0" w:firstRow="1" w:lastRow="0" w:firstColumn="1" w:lastColumn="0" w:noHBand="0" w:noVBand="1"/>
      </w:tblPr>
      <w:tblGrid>
        <w:gridCol w:w="504"/>
        <w:gridCol w:w="1362"/>
        <w:gridCol w:w="4524"/>
        <w:gridCol w:w="1260"/>
        <w:gridCol w:w="1417"/>
        <w:gridCol w:w="1701"/>
      </w:tblGrid>
      <w:tr w:rsidR="0042798A" w14:paraId="3F64A15E" w14:textId="77777777" w:rsidTr="0042798A">
        <w:trPr>
          <w:trHeight w:val="515"/>
        </w:trPr>
        <w:tc>
          <w:tcPr>
            <w:tcW w:w="504" w:type="dxa"/>
          </w:tcPr>
          <w:p w14:paraId="008A9C21" w14:textId="77777777" w:rsidR="0042798A" w:rsidRDefault="0042798A" w:rsidP="00303FA1">
            <w:pPr>
              <w:spacing w:after="200" w:line="276" w:lineRule="auto"/>
              <w:jc w:val="center"/>
            </w:pPr>
          </w:p>
          <w:p w14:paraId="6A704FA1" w14:textId="02DA01FB" w:rsidR="0042798A" w:rsidRDefault="0042798A" w:rsidP="00303FA1">
            <w:pPr>
              <w:spacing w:after="200" w:line="276" w:lineRule="auto"/>
              <w:jc w:val="center"/>
            </w:pPr>
            <w:r>
              <w:t>Nº</w:t>
            </w:r>
          </w:p>
        </w:tc>
        <w:tc>
          <w:tcPr>
            <w:tcW w:w="1362" w:type="dxa"/>
          </w:tcPr>
          <w:p w14:paraId="6A56B640" w14:textId="77777777" w:rsidR="0042798A" w:rsidRDefault="0042798A" w:rsidP="00303FA1">
            <w:pPr>
              <w:spacing w:after="200" w:line="276" w:lineRule="auto"/>
              <w:jc w:val="center"/>
            </w:pPr>
          </w:p>
          <w:p w14:paraId="6C4ED664" w14:textId="528C4598" w:rsidR="0042798A" w:rsidRDefault="0042798A" w:rsidP="00303FA1">
            <w:pPr>
              <w:spacing w:after="200" w:line="276" w:lineRule="auto"/>
              <w:jc w:val="center"/>
            </w:pPr>
            <w:r>
              <w:t>Nome</w:t>
            </w:r>
          </w:p>
        </w:tc>
        <w:tc>
          <w:tcPr>
            <w:tcW w:w="4524" w:type="dxa"/>
          </w:tcPr>
          <w:p w14:paraId="7AAC0D59" w14:textId="77777777" w:rsidR="0042798A" w:rsidRDefault="0042798A" w:rsidP="00303FA1">
            <w:pPr>
              <w:spacing w:after="200" w:line="276" w:lineRule="auto"/>
              <w:jc w:val="center"/>
            </w:pPr>
          </w:p>
          <w:p w14:paraId="71ABB32B" w14:textId="713E360A" w:rsidR="0042798A" w:rsidRDefault="0042798A" w:rsidP="00303FA1">
            <w:pPr>
              <w:spacing w:after="200" w:line="276" w:lineRule="auto"/>
              <w:jc w:val="center"/>
            </w:pPr>
            <w:r>
              <w:t>Descrição</w:t>
            </w:r>
          </w:p>
        </w:tc>
        <w:tc>
          <w:tcPr>
            <w:tcW w:w="1260" w:type="dxa"/>
          </w:tcPr>
          <w:p w14:paraId="3F868873" w14:textId="77777777" w:rsidR="0042798A" w:rsidRDefault="0042798A" w:rsidP="00303FA1">
            <w:pPr>
              <w:spacing w:after="200" w:line="276" w:lineRule="auto"/>
              <w:jc w:val="center"/>
            </w:pPr>
          </w:p>
          <w:p w14:paraId="63057719" w14:textId="68B33F0B" w:rsidR="0042798A" w:rsidRDefault="0042798A" w:rsidP="00303FA1">
            <w:pPr>
              <w:spacing w:after="200" w:line="276" w:lineRule="auto"/>
              <w:jc w:val="center"/>
            </w:pPr>
            <w:r>
              <w:t xml:space="preserve">Must </w:t>
            </w:r>
            <w:proofErr w:type="spellStart"/>
            <w:r>
              <w:t>have</w:t>
            </w:r>
            <w:proofErr w:type="spellEnd"/>
          </w:p>
        </w:tc>
        <w:tc>
          <w:tcPr>
            <w:tcW w:w="1417" w:type="dxa"/>
          </w:tcPr>
          <w:p w14:paraId="73736516" w14:textId="77777777" w:rsidR="0042798A" w:rsidRDefault="0042798A" w:rsidP="00303FA1">
            <w:pPr>
              <w:spacing w:after="200" w:line="276" w:lineRule="auto"/>
              <w:jc w:val="center"/>
            </w:pPr>
          </w:p>
          <w:p w14:paraId="63B6EB4C" w14:textId="69797466" w:rsidR="0042798A" w:rsidRDefault="0042798A" w:rsidP="00303FA1">
            <w:pPr>
              <w:spacing w:after="200" w:line="276" w:lineRule="auto"/>
              <w:jc w:val="center"/>
            </w:pPr>
            <w:proofErr w:type="spellStart"/>
            <w:r>
              <w:t>Should</w:t>
            </w:r>
            <w:proofErr w:type="spellEnd"/>
            <w:r>
              <w:t xml:space="preserve"> </w:t>
            </w:r>
            <w:proofErr w:type="spellStart"/>
            <w:r>
              <w:t>have</w:t>
            </w:r>
            <w:proofErr w:type="spellEnd"/>
          </w:p>
        </w:tc>
        <w:tc>
          <w:tcPr>
            <w:tcW w:w="1701" w:type="dxa"/>
          </w:tcPr>
          <w:p w14:paraId="25B2DD07" w14:textId="77777777" w:rsidR="0042798A" w:rsidRDefault="0042798A" w:rsidP="00303FA1">
            <w:pPr>
              <w:spacing w:after="200" w:line="276" w:lineRule="auto"/>
              <w:jc w:val="center"/>
            </w:pPr>
          </w:p>
          <w:p w14:paraId="7B6DAE0E" w14:textId="1E75BBD0" w:rsidR="0042798A" w:rsidRDefault="0042798A" w:rsidP="00303FA1">
            <w:pPr>
              <w:spacing w:after="200" w:line="276" w:lineRule="auto"/>
              <w:jc w:val="center"/>
            </w:pPr>
            <w:proofErr w:type="spellStart"/>
            <w:r>
              <w:t>Could</w:t>
            </w:r>
            <w:proofErr w:type="spellEnd"/>
            <w:r>
              <w:t xml:space="preserve"> </w:t>
            </w:r>
            <w:proofErr w:type="spellStart"/>
            <w:r>
              <w:t>have</w:t>
            </w:r>
            <w:proofErr w:type="spellEnd"/>
          </w:p>
        </w:tc>
      </w:tr>
      <w:tr w:rsidR="0042798A" w14:paraId="1C5DFB02" w14:textId="77777777" w:rsidTr="0042798A">
        <w:trPr>
          <w:trHeight w:val="515"/>
        </w:trPr>
        <w:tc>
          <w:tcPr>
            <w:tcW w:w="504" w:type="dxa"/>
          </w:tcPr>
          <w:p w14:paraId="20DD6751" w14:textId="77777777" w:rsidR="0042798A" w:rsidRDefault="0042798A" w:rsidP="00303FA1">
            <w:pPr>
              <w:spacing w:after="200" w:line="276" w:lineRule="auto"/>
              <w:jc w:val="center"/>
            </w:pPr>
          </w:p>
          <w:p w14:paraId="128F6B31" w14:textId="3DCA9C5D" w:rsidR="0042798A" w:rsidRDefault="0042798A" w:rsidP="00303FA1">
            <w:pPr>
              <w:spacing w:after="200" w:line="276" w:lineRule="auto"/>
              <w:jc w:val="center"/>
            </w:pPr>
            <w:r>
              <w:t>1</w:t>
            </w:r>
          </w:p>
        </w:tc>
        <w:tc>
          <w:tcPr>
            <w:tcW w:w="1362" w:type="dxa"/>
          </w:tcPr>
          <w:p w14:paraId="4C1DD017" w14:textId="77777777" w:rsidR="0042798A" w:rsidRDefault="0042798A">
            <w:pPr>
              <w:spacing w:after="200" w:line="276" w:lineRule="auto"/>
            </w:pPr>
          </w:p>
          <w:p w14:paraId="0380C631" w14:textId="2B9F212E" w:rsidR="0042798A" w:rsidRDefault="0042798A">
            <w:pPr>
              <w:spacing w:after="200" w:line="276" w:lineRule="auto"/>
            </w:pPr>
            <w:r>
              <w:t>Depósitos à ordem</w:t>
            </w:r>
          </w:p>
        </w:tc>
        <w:tc>
          <w:tcPr>
            <w:tcW w:w="4524" w:type="dxa"/>
          </w:tcPr>
          <w:p w14:paraId="77FEA2ED" w14:textId="77777777" w:rsidR="0042798A" w:rsidRDefault="0042798A">
            <w:pPr>
              <w:spacing w:after="200" w:line="276" w:lineRule="auto"/>
            </w:pPr>
          </w:p>
          <w:p w14:paraId="230FFAB0" w14:textId="30F3DCE1" w:rsidR="0042798A" w:rsidRDefault="0042798A">
            <w:pPr>
              <w:spacing w:after="200" w:line="276" w:lineRule="auto"/>
            </w:pPr>
            <w:r>
              <w:t>Tipo de depósito que permite a movimentação dos fundos depositados em qualquer altura. Os clientes podem ter vários depósitos à ordem.</w:t>
            </w:r>
          </w:p>
        </w:tc>
        <w:tc>
          <w:tcPr>
            <w:tcW w:w="1260" w:type="dxa"/>
          </w:tcPr>
          <w:p w14:paraId="438FF7AA" w14:textId="77777777" w:rsidR="0042798A" w:rsidRDefault="0042798A">
            <w:pPr>
              <w:spacing w:after="200" w:line="276" w:lineRule="auto"/>
            </w:pPr>
          </w:p>
          <w:p w14:paraId="3710FB25" w14:textId="768BEBAA" w:rsidR="0042798A" w:rsidRDefault="0042798A" w:rsidP="0075315A">
            <w:pPr>
              <w:spacing w:after="200" w:line="276" w:lineRule="auto"/>
              <w:jc w:val="center"/>
            </w:pPr>
            <w:r>
              <w:t>X</w:t>
            </w:r>
          </w:p>
        </w:tc>
        <w:tc>
          <w:tcPr>
            <w:tcW w:w="1417" w:type="dxa"/>
          </w:tcPr>
          <w:p w14:paraId="217F7FAD" w14:textId="77777777" w:rsidR="0042798A" w:rsidRDefault="0042798A">
            <w:pPr>
              <w:spacing w:after="200" w:line="276" w:lineRule="auto"/>
            </w:pPr>
          </w:p>
        </w:tc>
        <w:tc>
          <w:tcPr>
            <w:tcW w:w="1701" w:type="dxa"/>
          </w:tcPr>
          <w:p w14:paraId="3351E365" w14:textId="77777777" w:rsidR="0042798A" w:rsidRDefault="0042798A">
            <w:pPr>
              <w:spacing w:after="200" w:line="276" w:lineRule="auto"/>
            </w:pPr>
          </w:p>
        </w:tc>
      </w:tr>
      <w:tr w:rsidR="0042798A" w14:paraId="422BF792" w14:textId="77777777" w:rsidTr="0042798A">
        <w:trPr>
          <w:trHeight w:val="515"/>
        </w:trPr>
        <w:tc>
          <w:tcPr>
            <w:tcW w:w="504" w:type="dxa"/>
          </w:tcPr>
          <w:p w14:paraId="58E1C2EF" w14:textId="77777777" w:rsidR="0042798A" w:rsidRDefault="0042798A">
            <w:pPr>
              <w:spacing w:after="200" w:line="276" w:lineRule="auto"/>
            </w:pPr>
          </w:p>
          <w:p w14:paraId="5C733C63" w14:textId="5B1BE9B6" w:rsidR="0042798A" w:rsidRDefault="0042798A">
            <w:pPr>
              <w:spacing w:after="200" w:line="276" w:lineRule="auto"/>
            </w:pPr>
            <w:r>
              <w:t>2</w:t>
            </w:r>
          </w:p>
        </w:tc>
        <w:tc>
          <w:tcPr>
            <w:tcW w:w="1362" w:type="dxa"/>
          </w:tcPr>
          <w:p w14:paraId="4795BE91" w14:textId="77777777" w:rsidR="0042798A" w:rsidRDefault="0042798A">
            <w:pPr>
              <w:spacing w:after="200" w:line="276" w:lineRule="auto"/>
            </w:pPr>
          </w:p>
          <w:p w14:paraId="1017A2E7" w14:textId="77777777" w:rsidR="0042798A" w:rsidRDefault="0042798A">
            <w:pPr>
              <w:spacing w:after="200" w:line="276" w:lineRule="auto"/>
            </w:pPr>
          </w:p>
          <w:p w14:paraId="77760886" w14:textId="4981B55E" w:rsidR="0042798A" w:rsidRDefault="0042798A">
            <w:pPr>
              <w:spacing w:after="200" w:line="276" w:lineRule="auto"/>
            </w:pPr>
            <w:r>
              <w:t>Depósitos a prazo</w:t>
            </w:r>
          </w:p>
        </w:tc>
        <w:tc>
          <w:tcPr>
            <w:tcW w:w="4524" w:type="dxa"/>
          </w:tcPr>
          <w:p w14:paraId="35348815" w14:textId="77777777" w:rsidR="0042798A" w:rsidRDefault="0042798A">
            <w:pPr>
              <w:spacing w:after="200" w:line="276" w:lineRule="auto"/>
            </w:pPr>
          </w:p>
          <w:p w14:paraId="718DAF66" w14:textId="77777777" w:rsidR="0042798A" w:rsidRDefault="0042798A">
            <w:pPr>
              <w:spacing w:after="200" w:line="276" w:lineRule="auto"/>
            </w:pPr>
            <w:r>
              <w:t>Tipo de depósito onde os fundos que são depositados não poderão ser levantados antes do final do prazo definido.</w:t>
            </w:r>
          </w:p>
          <w:p w14:paraId="4BE098CD" w14:textId="5A66B0B6" w:rsidR="0042798A" w:rsidRDefault="0042798A">
            <w:pPr>
              <w:spacing w:after="200" w:line="276" w:lineRule="auto"/>
            </w:pPr>
            <w:r>
              <w:t>Cada depósito a prazo deverá ter uma data de realização, data do fim do prazo e valor dos juros.</w:t>
            </w:r>
          </w:p>
        </w:tc>
        <w:tc>
          <w:tcPr>
            <w:tcW w:w="1260" w:type="dxa"/>
          </w:tcPr>
          <w:p w14:paraId="7DB634DA" w14:textId="77777777" w:rsidR="0042798A" w:rsidRDefault="0042798A" w:rsidP="0042798A">
            <w:pPr>
              <w:spacing w:after="200" w:line="276" w:lineRule="auto"/>
              <w:jc w:val="center"/>
            </w:pPr>
          </w:p>
          <w:p w14:paraId="629E707B" w14:textId="77777777" w:rsidR="0042798A" w:rsidRDefault="0042798A" w:rsidP="0042798A">
            <w:pPr>
              <w:spacing w:after="200" w:line="276" w:lineRule="auto"/>
              <w:jc w:val="center"/>
            </w:pPr>
          </w:p>
          <w:p w14:paraId="0252CD76" w14:textId="77787146" w:rsidR="0042798A" w:rsidRDefault="0042798A" w:rsidP="0042798A">
            <w:pPr>
              <w:spacing w:after="200" w:line="276" w:lineRule="auto"/>
              <w:jc w:val="center"/>
            </w:pPr>
            <w:r>
              <w:t>X</w:t>
            </w:r>
          </w:p>
        </w:tc>
        <w:tc>
          <w:tcPr>
            <w:tcW w:w="1417" w:type="dxa"/>
          </w:tcPr>
          <w:p w14:paraId="3DA0EB4E" w14:textId="77777777" w:rsidR="0042798A" w:rsidRDefault="0042798A">
            <w:pPr>
              <w:spacing w:after="200" w:line="276" w:lineRule="auto"/>
            </w:pPr>
          </w:p>
        </w:tc>
        <w:tc>
          <w:tcPr>
            <w:tcW w:w="1701" w:type="dxa"/>
          </w:tcPr>
          <w:p w14:paraId="616FD518" w14:textId="77777777" w:rsidR="0042798A" w:rsidRDefault="0042798A">
            <w:pPr>
              <w:spacing w:after="200" w:line="276" w:lineRule="auto"/>
            </w:pPr>
          </w:p>
        </w:tc>
      </w:tr>
      <w:tr w:rsidR="0042798A" w14:paraId="3E4CA9B6" w14:textId="77777777" w:rsidTr="0042798A">
        <w:trPr>
          <w:trHeight w:val="515"/>
        </w:trPr>
        <w:tc>
          <w:tcPr>
            <w:tcW w:w="504" w:type="dxa"/>
          </w:tcPr>
          <w:p w14:paraId="48CDDDFD" w14:textId="77777777" w:rsidR="0042798A" w:rsidRDefault="0042798A">
            <w:pPr>
              <w:spacing w:after="200" w:line="276" w:lineRule="auto"/>
            </w:pPr>
          </w:p>
          <w:p w14:paraId="2BC57ECC" w14:textId="72B29A14" w:rsidR="0042798A" w:rsidRDefault="0042798A">
            <w:pPr>
              <w:spacing w:after="200" w:line="276" w:lineRule="auto"/>
            </w:pPr>
            <w:r>
              <w:t>3</w:t>
            </w:r>
          </w:p>
        </w:tc>
        <w:tc>
          <w:tcPr>
            <w:tcW w:w="1362" w:type="dxa"/>
          </w:tcPr>
          <w:p w14:paraId="452F7B7F" w14:textId="77777777" w:rsidR="0042798A" w:rsidRDefault="0042798A">
            <w:pPr>
              <w:spacing w:after="200" w:line="276" w:lineRule="auto"/>
            </w:pPr>
          </w:p>
          <w:p w14:paraId="432D24F9" w14:textId="6624189D" w:rsidR="0042798A" w:rsidRDefault="0042798A">
            <w:pPr>
              <w:spacing w:after="200" w:line="276" w:lineRule="auto"/>
            </w:pPr>
            <w:r>
              <w:t>Cartões de débito</w:t>
            </w:r>
          </w:p>
        </w:tc>
        <w:tc>
          <w:tcPr>
            <w:tcW w:w="4524" w:type="dxa"/>
          </w:tcPr>
          <w:p w14:paraId="46BC8BF8" w14:textId="77777777" w:rsidR="0042798A" w:rsidRDefault="0042798A">
            <w:pPr>
              <w:spacing w:after="200" w:line="276" w:lineRule="auto"/>
            </w:pPr>
          </w:p>
          <w:p w14:paraId="529E1B05" w14:textId="362012D6" w:rsidR="0042798A" w:rsidRDefault="0042798A">
            <w:pPr>
              <w:spacing w:after="200" w:line="276" w:lineRule="auto"/>
            </w:pPr>
            <w:r>
              <w:t>Os clientes poderão associar vários cartões de débito a cada conta.</w:t>
            </w:r>
          </w:p>
        </w:tc>
        <w:tc>
          <w:tcPr>
            <w:tcW w:w="1260" w:type="dxa"/>
          </w:tcPr>
          <w:p w14:paraId="0AC68D88" w14:textId="77777777" w:rsidR="0042798A" w:rsidRDefault="0042798A" w:rsidP="0042798A">
            <w:pPr>
              <w:spacing w:after="200" w:line="276" w:lineRule="auto"/>
              <w:jc w:val="center"/>
            </w:pPr>
          </w:p>
          <w:p w14:paraId="167F7087" w14:textId="7DF713FB" w:rsidR="0042798A" w:rsidRDefault="0042798A" w:rsidP="0042798A">
            <w:pPr>
              <w:spacing w:after="200" w:line="276" w:lineRule="auto"/>
              <w:jc w:val="center"/>
            </w:pPr>
            <w:r>
              <w:t>X</w:t>
            </w:r>
          </w:p>
        </w:tc>
        <w:tc>
          <w:tcPr>
            <w:tcW w:w="1417" w:type="dxa"/>
          </w:tcPr>
          <w:p w14:paraId="320C9920" w14:textId="77777777" w:rsidR="0042798A" w:rsidRDefault="0042798A">
            <w:pPr>
              <w:spacing w:after="200" w:line="276" w:lineRule="auto"/>
            </w:pPr>
          </w:p>
        </w:tc>
        <w:tc>
          <w:tcPr>
            <w:tcW w:w="1701" w:type="dxa"/>
          </w:tcPr>
          <w:p w14:paraId="285B2F4D" w14:textId="77777777" w:rsidR="0042798A" w:rsidRDefault="0042798A">
            <w:pPr>
              <w:spacing w:after="200" w:line="276" w:lineRule="auto"/>
            </w:pPr>
          </w:p>
        </w:tc>
      </w:tr>
      <w:tr w:rsidR="0042798A" w14:paraId="46AEEB0F" w14:textId="77777777" w:rsidTr="0042798A">
        <w:trPr>
          <w:trHeight w:val="515"/>
        </w:trPr>
        <w:tc>
          <w:tcPr>
            <w:tcW w:w="504" w:type="dxa"/>
          </w:tcPr>
          <w:p w14:paraId="4B49DECE" w14:textId="77777777" w:rsidR="0042798A" w:rsidRDefault="0042798A">
            <w:pPr>
              <w:spacing w:after="200" w:line="276" w:lineRule="auto"/>
            </w:pPr>
          </w:p>
          <w:p w14:paraId="1E1790DF" w14:textId="618BCD25" w:rsidR="0042798A" w:rsidRDefault="0042798A">
            <w:pPr>
              <w:spacing w:after="200" w:line="276" w:lineRule="auto"/>
            </w:pPr>
            <w:r>
              <w:t>4</w:t>
            </w:r>
          </w:p>
        </w:tc>
        <w:tc>
          <w:tcPr>
            <w:tcW w:w="1362" w:type="dxa"/>
          </w:tcPr>
          <w:p w14:paraId="03AE5B04" w14:textId="77777777" w:rsidR="0042798A" w:rsidRDefault="0042798A">
            <w:pPr>
              <w:spacing w:after="200" w:line="276" w:lineRule="auto"/>
            </w:pPr>
          </w:p>
          <w:p w14:paraId="5E78856C" w14:textId="017468EC" w:rsidR="0042798A" w:rsidRDefault="0042798A">
            <w:pPr>
              <w:spacing w:after="200" w:line="276" w:lineRule="auto"/>
            </w:pPr>
            <w:r>
              <w:t>Número de agências</w:t>
            </w:r>
          </w:p>
        </w:tc>
        <w:tc>
          <w:tcPr>
            <w:tcW w:w="4524" w:type="dxa"/>
          </w:tcPr>
          <w:p w14:paraId="1CB4811A" w14:textId="77777777" w:rsidR="0042798A" w:rsidRDefault="0042798A">
            <w:pPr>
              <w:spacing w:after="200" w:line="276" w:lineRule="auto"/>
            </w:pPr>
          </w:p>
          <w:p w14:paraId="091D881E" w14:textId="3666B086" w:rsidR="0042798A" w:rsidRDefault="0042798A">
            <w:pPr>
              <w:spacing w:after="200" w:line="276" w:lineRule="auto"/>
            </w:pPr>
            <w:r>
              <w:t>O banco terá 10 agências localizadas em diversas cidades do país.</w:t>
            </w:r>
          </w:p>
        </w:tc>
        <w:tc>
          <w:tcPr>
            <w:tcW w:w="1260" w:type="dxa"/>
          </w:tcPr>
          <w:p w14:paraId="4CFB96DA" w14:textId="77777777" w:rsidR="0042798A" w:rsidRDefault="0042798A" w:rsidP="0042798A">
            <w:pPr>
              <w:spacing w:after="200" w:line="276" w:lineRule="auto"/>
              <w:jc w:val="center"/>
            </w:pPr>
          </w:p>
        </w:tc>
        <w:tc>
          <w:tcPr>
            <w:tcW w:w="1417" w:type="dxa"/>
          </w:tcPr>
          <w:p w14:paraId="20A74358" w14:textId="77777777" w:rsidR="0042798A" w:rsidRDefault="0042798A" w:rsidP="0042798A">
            <w:pPr>
              <w:spacing w:after="200" w:line="276" w:lineRule="auto"/>
              <w:jc w:val="center"/>
            </w:pPr>
          </w:p>
          <w:p w14:paraId="6AD70C9F" w14:textId="2D5DC983" w:rsidR="0042798A" w:rsidRDefault="0042798A" w:rsidP="0042798A">
            <w:pPr>
              <w:spacing w:after="200" w:line="276" w:lineRule="auto"/>
              <w:jc w:val="center"/>
            </w:pPr>
            <w:r>
              <w:t>X</w:t>
            </w:r>
          </w:p>
        </w:tc>
        <w:tc>
          <w:tcPr>
            <w:tcW w:w="1701" w:type="dxa"/>
          </w:tcPr>
          <w:p w14:paraId="570C3163" w14:textId="77777777" w:rsidR="0042798A" w:rsidRDefault="0042798A">
            <w:pPr>
              <w:spacing w:after="200" w:line="276" w:lineRule="auto"/>
            </w:pPr>
          </w:p>
        </w:tc>
      </w:tr>
      <w:tr w:rsidR="0042798A" w14:paraId="01122F2A" w14:textId="77777777" w:rsidTr="0042798A">
        <w:trPr>
          <w:trHeight w:val="515"/>
        </w:trPr>
        <w:tc>
          <w:tcPr>
            <w:tcW w:w="504" w:type="dxa"/>
          </w:tcPr>
          <w:p w14:paraId="6A7B892E" w14:textId="77777777" w:rsidR="0042798A" w:rsidRDefault="0042798A">
            <w:pPr>
              <w:spacing w:after="200" w:line="276" w:lineRule="auto"/>
            </w:pPr>
          </w:p>
          <w:p w14:paraId="3F7C74D8" w14:textId="1BE2E518" w:rsidR="0042798A" w:rsidRDefault="0042798A">
            <w:pPr>
              <w:spacing w:after="200" w:line="276" w:lineRule="auto"/>
            </w:pPr>
            <w:r>
              <w:t>5</w:t>
            </w:r>
          </w:p>
        </w:tc>
        <w:tc>
          <w:tcPr>
            <w:tcW w:w="1362" w:type="dxa"/>
          </w:tcPr>
          <w:p w14:paraId="7F72CB06" w14:textId="77777777" w:rsidR="0042798A" w:rsidRDefault="0042798A">
            <w:pPr>
              <w:spacing w:after="200" w:line="276" w:lineRule="auto"/>
            </w:pPr>
          </w:p>
          <w:p w14:paraId="2A8EC55B" w14:textId="758DB333" w:rsidR="0042798A" w:rsidRDefault="0042798A">
            <w:pPr>
              <w:spacing w:after="200" w:line="276" w:lineRule="auto"/>
            </w:pPr>
            <w:r>
              <w:t>Número de funcionários</w:t>
            </w:r>
          </w:p>
        </w:tc>
        <w:tc>
          <w:tcPr>
            <w:tcW w:w="4524" w:type="dxa"/>
          </w:tcPr>
          <w:p w14:paraId="061EE630" w14:textId="77777777" w:rsidR="0042798A" w:rsidRDefault="0042798A">
            <w:pPr>
              <w:spacing w:after="200" w:line="276" w:lineRule="auto"/>
            </w:pPr>
          </w:p>
          <w:p w14:paraId="249B4681" w14:textId="5A231EEB" w:rsidR="0042798A" w:rsidRDefault="0042798A">
            <w:pPr>
              <w:spacing w:after="200" w:line="276" w:lineRule="auto"/>
            </w:pPr>
            <w:r>
              <w:t>Cada agência deverá ter no mínimo 3 funcionários sendo que um deles será o gerente da agência.</w:t>
            </w:r>
          </w:p>
        </w:tc>
        <w:tc>
          <w:tcPr>
            <w:tcW w:w="1260" w:type="dxa"/>
          </w:tcPr>
          <w:p w14:paraId="59A92948" w14:textId="77777777" w:rsidR="0042798A" w:rsidRDefault="0042798A" w:rsidP="0042798A">
            <w:pPr>
              <w:spacing w:after="200" w:line="276" w:lineRule="auto"/>
              <w:jc w:val="center"/>
            </w:pPr>
          </w:p>
          <w:p w14:paraId="73EC9A01" w14:textId="288A3893" w:rsidR="0042798A" w:rsidRDefault="0042798A" w:rsidP="0042798A">
            <w:pPr>
              <w:spacing w:after="200" w:line="276" w:lineRule="auto"/>
              <w:jc w:val="center"/>
            </w:pPr>
            <w:r>
              <w:t>X</w:t>
            </w:r>
          </w:p>
        </w:tc>
        <w:tc>
          <w:tcPr>
            <w:tcW w:w="1417" w:type="dxa"/>
          </w:tcPr>
          <w:p w14:paraId="56DCFBB8" w14:textId="77777777" w:rsidR="0042798A" w:rsidRDefault="0042798A" w:rsidP="0042798A">
            <w:pPr>
              <w:spacing w:after="200" w:line="276" w:lineRule="auto"/>
              <w:jc w:val="center"/>
            </w:pPr>
          </w:p>
        </w:tc>
        <w:tc>
          <w:tcPr>
            <w:tcW w:w="1701" w:type="dxa"/>
          </w:tcPr>
          <w:p w14:paraId="76B19649" w14:textId="77777777" w:rsidR="0042798A" w:rsidRDefault="0042798A">
            <w:pPr>
              <w:spacing w:after="200" w:line="276" w:lineRule="auto"/>
            </w:pPr>
          </w:p>
        </w:tc>
      </w:tr>
      <w:tr w:rsidR="0042798A" w14:paraId="06BBF0AA" w14:textId="77777777" w:rsidTr="0042798A">
        <w:trPr>
          <w:trHeight w:val="1628"/>
        </w:trPr>
        <w:tc>
          <w:tcPr>
            <w:tcW w:w="504" w:type="dxa"/>
          </w:tcPr>
          <w:p w14:paraId="27DFECC6" w14:textId="77777777" w:rsidR="0042798A" w:rsidRDefault="0042798A">
            <w:pPr>
              <w:spacing w:after="200" w:line="276" w:lineRule="auto"/>
            </w:pPr>
          </w:p>
          <w:p w14:paraId="31A812C9" w14:textId="2B3EEB91" w:rsidR="0042798A" w:rsidRDefault="0042798A">
            <w:pPr>
              <w:spacing w:after="200" w:line="276" w:lineRule="auto"/>
            </w:pPr>
            <w:r>
              <w:t>6</w:t>
            </w:r>
          </w:p>
        </w:tc>
        <w:tc>
          <w:tcPr>
            <w:tcW w:w="1362" w:type="dxa"/>
          </w:tcPr>
          <w:p w14:paraId="65C4B8CB" w14:textId="77777777" w:rsidR="0042798A" w:rsidRDefault="0042798A">
            <w:pPr>
              <w:spacing w:after="200" w:line="276" w:lineRule="auto"/>
            </w:pPr>
          </w:p>
          <w:p w14:paraId="29AF9C8E" w14:textId="4EC0913B" w:rsidR="0042798A" w:rsidRDefault="0042798A">
            <w:pPr>
              <w:spacing w:after="200" w:line="276" w:lineRule="auto"/>
            </w:pPr>
            <w:r>
              <w:t>Associação dos clientes</w:t>
            </w:r>
          </w:p>
        </w:tc>
        <w:tc>
          <w:tcPr>
            <w:tcW w:w="4524" w:type="dxa"/>
          </w:tcPr>
          <w:p w14:paraId="5F8AADBA" w14:textId="77777777" w:rsidR="0042798A" w:rsidRDefault="0042798A">
            <w:pPr>
              <w:spacing w:after="200" w:line="276" w:lineRule="auto"/>
            </w:pPr>
          </w:p>
          <w:p w14:paraId="17E56929" w14:textId="7A4C526C" w:rsidR="0042798A" w:rsidRDefault="0042798A">
            <w:pPr>
              <w:spacing w:after="200" w:line="276" w:lineRule="auto"/>
            </w:pPr>
            <w:r>
              <w:t>Os clientes devem ficar associados à agência onde iniciaram o contacto com o banco.</w:t>
            </w:r>
          </w:p>
        </w:tc>
        <w:tc>
          <w:tcPr>
            <w:tcW w:w="1260" w:type="dxa"/>
          </w:tcPr>
          <w:p w14:paraId="785DC799" w14:textId="77777777" w:rsidR="0042798A" w:rsidRDefault="0042798A" w:rsidP="0042798A">
            <w:pPr>
              <w:spacing w:after="200" w:line="276" w:lineRule="auto"/>
              <w:jc w:val="center"/>
            </w:pPr>
          </w:p>
          <w:p w14:paraId="57001B74" w14:textId="7ABE7A11" w:rsidR="0042798A" w:rsidRDefault="0042798A" w:rsidP="0042798A">
            <w:pPr>
              <w:spacing w:after="200" w:line="276" w:lineRule="auto"/>
              <w:jc w:val="center"/>
            </w:pPr>
            <w:r>
              <w:t>X</w:t>
            </w:r>
          </w:p>
        </w:tc>
        <w:tc>
          <w:tcPr>
            <w:tcW w:w="1417" w:type="dxa"/>
          </w:tcPr>
          <w:p w14:paraId="3A2A1343" w14:textId="77777777" w:rsidR="0042798A" w:rsidRDefault="0042798A" w:rsidP="0042798A">
            <w:pPr>
              <w:spacing w:after="200" w:line="276" w:lineRule="auto"/>
              <w:jc w:val="center"/>
            </w:pPr>
          </w:p>
        </w:tc>
        <w:tc>
          <w:tcPr>
            <w:tcW w:w="1701" w:type="dxa"/>
          </w:tcPr>
          <w:p w14:paraId="7B31B286" w14:textId="77777777" w:rsidR="0042798A" w:rsidRDefault="0042798A">
            <w:pPr>
              <w:spacing w:after="200" w:line="276" w:lineRule="auto"/>
            </w:pPr>
          </w:p>
        </w:tc>
      </w:tr>
      <w:tr w:rsidR="0042798A" w14:paraId="149C9029" w14:textId="77777777" w:rsidTr="0042798A">
        <w:trPr>
          <w:trHeight w:val="515"/>
        </w:trPr>
        <w:tc>
          <w:tcPr>
            <w:tcW w:w="504" w:type="dxa"/>
          </w:tcPr>
          <w:p w14:paraId="4F3D1A26" w14:textId="77777777" w:rsidR="0042798A" w:rsidRDefault="0042798A">
            <w:pPr>
              <w:spacing w:after="200" w:line="276" w:lineRule="auto"/>
            </w:pPr>
          </w:p>
          <w:p w14:paraId="63351447" w14:textId="2EA8B808" w:rsidR="0042798A" w:rsidRDefault="0042798A">
            <w:pPr>
              <w:spacing w:after="200" w:line="276" w:lineRule="auto"/>
            </w:pPr>
            <w:r>
              <w:t>7</w:t>
            </w:r>
          </w:p>
        </w:tc>
        <w:tc>
          <w:tcPr>
            <w:tcW w:w="1362" w:type="dxa"/>
          </w:tcPr>
          <w:p w14:paraId="0CBBCA19" w14:textId="77777777" w:rsidR="0042798A" w:rsidRDefault="0042798A">
            <w:pPr>
              <w:spacing w:after="200" w:line="276" w:lineRule="auto"/>
            </w:pPr>
          </w:p>
          <w:p w14:paraId="0657DD82" w14:textId="7CC78164" w:rsidR="0042798A" w:rsidRDefault="0042798A">
            <w:pPr>
              <w:spacing w:after="200" w:line="276" w:lineRule="auto"/>
            </w:pPr>
            <w:r>
              <w:t>Localização das Agências</w:t>
            </w:r>
          </w:p>
        </w:tc>
        <w:tc>
          <w:tcPr>
            <w:tcW w:w="4524" w:type="dxa"/>
          </w:tcPr>
          <w:p w14:paraId="6CD3532F" w14:textId="77777777" w:rsidR="0042798A" w:rsidRDefault="0042798A">
            <w:pPr>
              <w:spacing w:after="200" w:line="276" w:lineRule="auto"/>
            </w:pPr>
          </w:p>
          <w:p w14:paraId="73D98569" w14:textId="6D936F48" w:rsidR="0042798A" w:rsidRDefault="0042798A">
            <w:pPr>
              <w:spacing w:after="200" w:line="276" w:lineRule="auto"/>
            </w:pPr>
            <w:r>
              <w:t>Será importante ter informação sobre a localização das agências para posteriores análises financeiras e geográficas.</w:t>
            </w:r>
          </w:p>
        </w:tc>
        <w:tc>
          <w:tcPr>
            <w:tcW w:w="1260" w:type="dxa"/>
          </w:tcPr>
          <w:p w14:paraId="7AE00E64" w14:textId="77777777" w:rsidR="0042798A" w:rsidRDefault="0042798A">
            <w:pPr>
              <w:spacing w:after="200" w:line="276" w:lineRule="auto"/>
            </w:pPr>
          </w:p>
        </w:tc>
        <w:tc>
          <w:tcPr>
            <w:tcW w:w="1417" w:type="dxa"/>
          </w:tcPr>
          <w:p w14:paraId="52559B4F" w14:textId="77777777" w:rsidR="0042798A" w:rsidRDefault="0042798A" w:rsidP="0042798A">
            <w:pPr>
              <w:spacing w:after="200" w:line="276" w:lineRule="auto"/>
              <w:jc w:val="center"/>
            </w:pPr>
          </w:p>
          <w:p w14:paraId="00951F46" w14:textId="67AC26B3" w:rsidR="0042798A" w:rsidRDefault="0042798A" w:rsidP="0042798A">
            <w:pPr>
              <w:spacing w:after="200" w:line="276" w:lineRule="auto"/>
              <w:jc w:val="center"/>
            </w:pPr>
            <w:r>
              <w:t>X</w:t>
            </w:r>
          </w:p>
        </w:tc>
        <w:tc>
          <w:tcPr>
            <w:tcW w:w="1701" w:type="dxa"/>
          </w:tcPr>
          <w:p w14:paraId="73DD672A" w14:textId="77777777" w:rsidR="0042798A" w:rsidRDefault="0042798A">
            <w:pPr>
              <w:spacing w:after="200" w:line="276" w:lineRule="auto"/>
            </w:pPr>
          </w:p>
        </w:tc>
      </w:tr>
      <w:tr w:rsidR="0042798A" w14:paraId="6E47F48E" w14:textId="77777777" w:rsidTr="0042798A">
        <w:trPr>
          <w:trHeight w:val="515"/>
        </w:trPr>
        <w:tc>
          <w:tcPr>
            <w:tcW w:w="504" w:type="dxa"/>
          </w:tcPr>
          <w:p w14:paraId="11CE9C6C" w14:textId="77777777" w:rsidR="0042798A" w:rsidRDefault="0042798A">
            <w:pPr>
              <w:spacing w:after="200" w:line="276" w:lineRule="auto"/>
            </w:pPr>
          </w:p>
          <w:p w14:paraId="555328BE" w14:textId="7435A142" w:rsidR="0042798A" w:rsidRDefault="0042798A">
            <w:pPr>
              <w:spacing w:after="200" w:line="276" w:lineRule="auto"/>
            </w:pPr>
            <w:r>
              <w:t>8</w:t>
            </w:r>
          </w:p>
        </w:tc>
        <w:tc>
          <w:tcPr>
            <w:tcW w:w="1362" w:type="dxa"/>
          </w:tcPr>
          <w:p w14:paraId="3C38961F" w14:textId="77777777" w:rsidR="0042798A" w:rsidRDefault="0042798A">
            <w:pPr>
              <w:spacing w:after="200" w:line="276" w:lineRule="auto"/>
            </w:pPr>
          </w:p>
          <w:p w14:paraId="724EF589" w14:textId="05D5F920" w:rsidR="0042798A" w:rsidRDefault="0042798A">
            <w:pPr>
              <w:spacing w:after="200" w:line="276" w:lineRule="auto"/>
            </w:pPr>
            <w:r>
              <w:t>Quantidade das contas</w:t>
            </w:r>
          </w:p>
        </w:tc>
        <w:tc>
          <w:tcPr>
            <w:tcW w:w="4524" w:type="dxa"/>
          </w:tcPr>
          <w:p w14:paraId="1930C114" w14:textId="77777777" w:rsidR="0042798A" w:rsidRDefault="0042798A">
            <w:pPr>
              <w:spacing w:after="200" w:line="276" w:lineRule="auto"/>
            </w:pPr>
          </w:p>
          <w:p w14:paraId="5A2E73EA" w14:textId="338DB4ED" w:rsidR="0042798A" w:rsidRDefault="0042798A">
            <w:pPr>
              <w:spacing w:after="200" w:line="276" w:lineRule="auto"/>
            </w:pPr>
            <w:r>
              <w:t>Os clientes podem constituir diversos depósitos à ordem (contas) e associar vários cartões de débito a cada conta</w:t>
            </w:r>
          </w:p>
        </w:tc>
        <w:tc>
          <w:tcPr>
            <w:tcW w:w="1260" w:type="dxa"/>
          </w:tcPr>
          <w:p w14:paraId="105F8F46" w14:textId="77777777" w:rsidR="0042798A" w:rsidRDefault="0042798A" w:rsidP="0042798A">
            <w:pPr>
              <w:spacing w:after="200" w:line="276" w:lineRule="auto"/>
              <w:jc w:val="center"/>
            </w:pPr>
          </w:p>
          <w:p w14:paraId="4321CE9F" w14:textId="6FE71D65" w:rsidR="0042798A" w:rsidRDefault="0042798A" w:rsidP="0042798A">
            <w:pPr>
              <w:spacing w:after="200" w:line="276" w:lineRule="auto"/>
              <w:jc w:val="center"/>
            </w:pPr>
          </w:p>
        </w:tc>
        <w:tc>
          <w:tcPr>
            <w:tcW w:w="1417" w:type="dxa"/>
          </w:tcPr>
          <w:p w14:paraId="3F899323" w14:textId="77777777" w:rsidR="0042798A" w:rsidRDefault="0042798A" w:rsidP="0042798A">
            <w:pPr>
              <w:spacing w:after="200" w:line="276" w:lineRule="auto"/>
              <w:jc w:val="center"/>
            </w:pPr>
          </w:p>
          <w:p w14:paraId="030071D9" w14:textId="2AD4C4AB" w:rsidR="0042798A" w:rsidRDefault="0042798A" w:rsidP="0042798A">
            <w:pPr>
              <w:spacing w:after="200" w:line="276" w:lineRule="auto"/>
              <w:jc w:val="center"/>
            </w:pPr>
            <w:r>
              <w:t>X</w:t>
            </w:r>
          </w:p>
        </w:tc>
        <w:tc>
          <w:tcPr>
            <w:tcW w:w="1701" w:type="dxa"/>
          </w:tcPr>
          <w:p w14:paraId="431C3B44" w14:textId="77777777" w:rsidR="0042798A" w:rsidRDefault="0042798A" w:rsidP="0042798A">
            <w:pPr>
              <w:spacing w:after="200" w:line="276" w:lineRule="auto"/>
              <w:jc w:val="center"/>
            </w:pPr>
          </w:p>
        </w:tc>
      </w:tr>
      <w:tr w:rsidR="0042798A" w14:paraId="09DB8274" w14:textId="77777777" w:rsidTr="0042798A">
        <w:trPr>
          <w:trHeight w:val="515"/>
        </w:trPr>
        <w:tc>
          <w:tcPr>
            <w:tcW w:w="504" w:type="dxa"/>
          </w:tcPr>
          <w:p w14:paraId="529845D7" w14:textId="77777777" w:rsidR="0042798A" w:rsidRDefault="0042798A">
            <w:pPr>
              <w:spacing w:after="200" w:line="276" w:lineRule="auto"/>
            </w:pPr>
          </w:p>
          <w:p w14:paraId="597DCB45" w14:textId="3EC05B41" w:rsidR="0042798A" w:rsidRDefault="0042798A">
            <w:pPr>
              <w:spacing w:after="200" w:line="276" w:lineRule="auto"/>
            </w:pPr>
            <w:r>
              <w:t>9</w:t>
            </w:r>
          </w:p>
        </w:tc>
        <w:tc>
          <w:tcPr>
            <w:tcW w:w="1362" w:type="dxa"/>
          </w:tcPr>
          <w:p w14:paraId="30F470CF" w14:textId="77777777" w:rsidR="0042798A" w:rsidRDefault="0042798A">
            <w:pPr>
              <w:spacing w:after="200" w:line="276" w:lineRule="auto"/>
            </w:pPr>
          </w:p>
          <w:p w14:paraId="49EBEE42" w14:textId="0F18A1D9" w:rsidR="0042798A" w:rsidRDefault="0042798A">
            <w:pPr>
              <w:spacing w:after="200" w:line="276" w:lineRule="auto"/>
            </w:pPr>
            <w:r>
              <w:t>Titular da conta</w:t>
            </w:r>
          </w:p>
        </w:tc>
        <w:tc>
          <w:tcPr>
            <w:tcW w:w="4524" w:type="dxa"/>
          </w:tcPr>
          <w:p w14:paraId="578E2CAD" w14:textId="77777777" w:rsidR="0042798A" w:rsidRDefault="0042798A">
            <w:pPr>
              <w:spacing w:after="200" w:line="276" w:lineRule="auto"/>
            </w:pPr>
          </w:p>
          <w:p w14:paraId="7B202BCC" w14:textId="4DCE7935" w:rsidR="0042798A" w:rsidRDefault="0042798A">
            <w:pPr>
              <w:spacing w:after="200" w:line="276" w:lineRule="auto"/>
            </w:pPr>
            <w:r>
              <w:t>Os depósitos podem ter vários titulares sendo que será importante registar qual será o primeiro titular de cada conta.</w:t>
            </w:r>
          </w:p>
        </w:tc>
        <w:tc>
          <w:tcPr>
            <w:tcW w:w="1260" w:type="dxa"/>
          </w:tcPr>
          <w:p w14:paraId="1C3D1870" w14:textId="77777777" w:rsidR="0042798A" w:rsidRDefault="0042798A" w:rsidP="0042798A">
            <w:pPr>
              <w:spacing w:after="200" w:line="276" w:lineRule="auto"/>
              <w:jc w:val="center"/>
            </w:pPr>
          </w:p>
        </w:tc>
        <w:tc>
          <w:tcPr>
            <w:tcW w:w="1417" w:type="dxa"/>
          </w:tcPr>
          <w:p w14:paraId="4BC561A9" w14:textId="77777777" w:rsidR="0042798A" w:rsidRDefault="0042798A" w:rsidP="0042798A">
            <w:pPr>
              <w:spacing w:after="200" w:line="276" w:lineRule="auto"/>
              <w:jc w:val="center"/>
            </w:pPr>
          </w:p>
          <w:p w14:paraId="6EDF46BE" w14:textId="3621DA6D" w:rsidR="0042798A" w:rsidRDefault="0042798A" w:rsidP="0042798A">
            <w:pPr>
              <w:spacing w:after="200" w:line="276" w:lineRule="auto"/>
              <w:jc w:val="center"/>
            </w:pPr>
            <w:r>
              <w:t>X</w:t>
            </w:r>
          </w:p>
        </w:tc>
        <w:tc>
          <w:tcPr>
            <w:tcW w:w="1701" w:type="dxa"/>
          </w:tcPr>
          <w:p w14:paraId="06A9E0DC" w14:textId="77777777" w:rsidR="0042798A" w:rsidRDefault="0042798A" w:rsidP="0042798A">
            <w:pPr>
              <w:spacing w:after="200" w:line="276" w:lineRule="auto"/>
              <w:jc w:val="center"/>
            </w:pPr>
          </w:p>
        </w:tc>
      </w:tr>
      <w:tr w:rsidR="0042798A" w14:paraId="62EA3B0D" w14:textId="77777777" w:rsidTr="0042798A">
        <w:trPr>
          <w:trHeight w:val="515"/>
        </w:trPr>
        <w:tc>
          <w:tcPr>
            <w:tcW w:w="504" w:type="dxa"/>
          </w:tcPr>
          <w:p w14:paraId="5A06807A" w14:textId="77777777" w:rsidR="0042798A" w:rsidRDefault="0042798A">
            <w:pPr>
              <w:spacing w:after="200" w:line="276" w:lineRule="auto"/>
            </w:pPr>
          </w:p>
          <w:p w14:paraId="45284247" w14:textId="4A0CBE94" w:rsidR="0042798A" w:rsidRDefault="0042798A">
            <w:pPr>
              <w:spacing w:after="200" w:line="276" w:lineRule="auto"/>
            </w:pPr>
            <w:r>
              <w:t>10</w:t>
            </w:r>
          </w:p>
        </w:tc>
        <w:tc>
          <w:tcPr>
            <w:tcW w:w="1362" w:type="dxa"/>
          </w:tcPr>
          <w:p w14:paraId="26005BFD" w14:textId="77777777" w:rsidR="0042798A" w:rsidRDefault="0042798A">
            <w:pPr>
              <w:spacing w:after="200" w:line="276" w:lineRule="auto"/>
            </w:pPr>
          </w:p>
          <w:p w14:paraId="34838917" w14:textId="11959539" w:rsidR="0042798A" w:rsidRDefault="0042798A">
            <w:pPr>
              <w:spacing w:after="200" w:line="276" w:lineRule="auto"/>
            </w:pPr>
            <w:r>
              <w:t>Informação sobre o cliente</w:t>
            </w:r>
          </w:p>
        </w:tc>
        <w:tc>
          <w:tcPr>
            <w:tcW w:w="4524" w:type="dxa"/>
          </w:tcPr>
          <w:p w14:paraId="4E6EF9B0" w14:textId="77777777" w:rsidR="0042798A" w:rsidRDefault="0042798A">
            <w:pPr>
              <w:spacing w:after="200" w:line="276" w:lineRule="auto"/>
            </w:pPr>
          </w:p>
          <w:p w14:paraId="352F1564" w14:textId="7304C1D1" w:rsidR="0042798A" w:rsidRDefault="0042798A">
            <w:pPr>
              <w:spacing w:after="200" w:line="276" w:lineRule="auto"/>
            </w:pPr>
            <w:r>
              <w:t>Será necessário manter informação detalhada sobre o cliente para o podermos identificar. Por exemplo: nome, idade, data de nascimento, morada, NIF, profissão, outras relevantes</w:t>
            </w:r>
          </w:p>
        </w:tc>
        <w:tc>
          <w:tcPr>
            <w:tcW w:w="1260" w:type="dxa"/>
          </w:tcPr>
          <w:p w14:paraId="05047F77" w14:textId="77777777" w:rsidR="0042798A" w:rsidRDefault="0042798A" w:rsidP="0042798A">
            <w:pPr>
              <w:spacing w:after="200" w:line="276" w:lineRule="auto"/>
              <w:jc w:val="center"/>
            </w:pPr>
          </w:p>
          <w:p w14:paraId="6A547597" w14:textId="353C865B" w:rsidR="0042798A" w:rsidRDefault="0042798A" w:rsidP="0042798A">
            <w:pPr>
              <w:spacing w:after="200" w:line="276" w:lineRule="auto"/>
              <w:jc w:val="center"/>
            </w:pPr>
            <w:r>
              <w:t>X</w:t>
            </w:r>
          </w:p>
        </w:tc>
        <w:tc>
          <w:tcPr>
            <w:tcW w:w="1417" w:type="dxa"/>
          </w:tcPr>
          <w:p w14:paraId="45302102" w14:textId="77777777" w:rsidR="0042798A" w:rsidRDefault="0042798A" w:rsidP="0042798A">
            <w:pPr>
              <w:spacing w:after="200" w:line="276" w:lineRule="auto"/>
              <w:jc w:val="center"/>
            </w:pPr>
          </w:p>
        </w:tc>
        <w:tc>
          <w:tcPr>
            <w:tcW w:w="1701" w:type="dxa"/>
          </w:tcPr>
          <w:p w14:paraId="626F2CEE" w14:textId="77777777" w:rsidR="0042798A" w:rsidRDefault="0042798A" w:rsidP="0042798A">
            <w:pPr>
              <w:spacing w:after="200" w:line="276" w:lineRule="auto"/>
              <w:jc w:val="center"/>
            </w:pPr>
          </w:p>
        </w:tc>
      </w:tr>
      <w:tr w:rsidR="0042798A" w14:paraId="2ABE9A8F" w14:textId="77777777" w:rsidTr="0042798A">
        <w:trPr>
          <w:trHeight w:val="515"/>
        </w:trPr>
        <w:tc>
          <w:tcPr>
            <w:tcW w:w="504" w:type="dxa"/>
          </w:tcPr>
          <w:p w14:paraId="18B9F6D7" w14:textId="77777777" w:rsidR="0042798A" w:rsidRDefault="0042798A">
            <w:pPr>
              <w:spacing w:after="200" w:line="276" w:lineRule="auto"/>
            </w:pPr>
          </w:p>
          <w:p w14:paraId="4EE85EC7" w14:textId="0B65995E" w:rsidR="0042798A" w:rsidRDefault="0042798A">
            <w:pPr>
              <w:spacing w:after="200" w:line="276" w:lineRule="auto"/>
            </w:pPr>
            <w:r>
              <w:t>11</w:t>
            </w:r>
          </w:p>
        </w:tc>
        <w:tc>
          <w:tcPr>
            <w:tcW w:w="1362" w:type="dxa"/>
          </w:tcPr>
          <w:p w14:paraId="2FDFDCA7" w14:textId="77777777" w:rsidR="0042798A" w:rsidRDefault="0042798A">
            <w:pPr>
              <w:spacing w:after="200" w:line="276" w:lineRule="auto"/>
            </w:pPr>
          </w:p>
          <w:p w14:paraId="4388D834" w14:textId="243AF9C7" w:rsidR="0042798A" w:rsidRDefault="0042798A">
            <w:pPr>
              <w:spacing w:after="200" w:line="276" w:lineRule="auto"/>
            </w:pPr>
            <w:r>
              <w:t>Tipo de conta</w:t>
            </w:r>
          </w:p>
        </w:tc>
        <w:tc>
          <w:tcPr>
            <w:tcW w:w="4524" w:type="dxa"/>
          </w:tcPr>
          <w:p w14:paraId="39DE1BD7" w14:textId="77777777" w:rsidR="0042798A" w:rsidRDefault="0042798A">
            <w:pPr>
              <w:spacing w:after="200" w:line="276" w:lineRule="auto"/>
            </w:pPr>
          </w:p>
          <w:p w14:paraId="73DB098C" w14:textId="319A860C" w:rsidR="0042798A" w:rsidRDefault="0042798A">
            <w:pPr>
              <w:spacing w:after="200" w:line="276" w:lineRule="auto"/>
            </w:pPr>
            <w:r>
              <w:t xml:space="preserve">No que concerne às contas estas devem definir de uma forma clara qual o produto que está a ser contratualizado com o </w:t>
            </w:r>
            <w:proofErr w:type="spellStart"/>
            <w:proofErr w:type="gramStart"/>
            <w:r>
              <w:t>cliente.Os</w:t>
            </w:r>
            <w:proofErr w:type="spellEnd"/>
            <w:proofErr w:type="gramEnd"/>
            <w:r>
              <w:t xml:space="preserve"> tipos de conta serão : “</w:t>
            </w:r>
            <w:proofErr w:type="spellStart"/>
            <w:r>
              <w:t>Super</w:t>
            </w:r>
            <w:proofErr w:type="spellEnd"/>
            <w:r>
              <w:t xml:space="preserve"> Depósito Jovem”, “Conta à Ordem Dinâmica”, “</w:t>
            </w:r>
            <w:proofErr w:type="spellStart"/>
            <w:r>
              <w:t>Travel</w:t>
            </w:r>
            <w:proofErr w:type="spellEnd"/>
            <w:r>
              <w:t xml:space="preserve"> </w:t>
            </w:r>
            <w:proofErr w:type="spellStart"/>
            <w:r>
              <w:t>Purpose</w:t>
            </w:r>
            <w:proofErr w:type="spellEnd"/>
            <w:r>
              <w:t>”, outros…</w:t>
            </w:r>
          </w:p>
        </w:tc>
        <w:tc>
          <w:tcPr>
            <w:tcW w:w="1260" w:type="dxa"/>
          </w:tcPr>
          <w:p w14:paraId="350A24B7" w14:textId="77777777" w:rsidR="0042798A" w:rsidRDefault="0042798A" w:rsidP="0042798A">
            <w:pPr>
              <w:spacing w:after="200" w:line="276" w:lineRule="auto"/>
              <w:jc w:val="center"/>
            </w:pPr>
          </w:p>
        </w:tc>
        <w:tc>
          <w:tcPr>
            <w:tcW w:w="1417" w:type="dxa"/>
          </w:tcPr>
          <w:p w14:paraId="6862E776" w14:textId="77777777" w:rsidR="0042798A" w:rsidRDefault="0042798A" w:rsidP="0042798A">
            <w:pPr>
              <w:spacing w:after="200" w:line="276" w:lineRule="auto"/>
              <w:jc w:val="center"/>
            </w:pPr>
          </w:p>
          <w:p w14:paraId="6FA2FA4C" w14:textId="77777777" w:rsidR="0042798A" w:rsidRDefault="0042798A" w:rsidP="0042798A">
            <w:pPr>
              <w:spacing w:after="200" w:line="276" w:lineRule="auto"/>
              <w:jc w:val="center"/>
            </w:pPr>
          </w:p>
          <w:p w14:paraId="612F46D6" w14:textId="5B79EDC1" w:rsidR="0042798A" w:rsidRDefault="0042798A" w:rsidP="0042798A">
            <w:pPr>
              <w:spacing w:after="200" w:line="276" w:lineRule="auto"/>
              <w:jc w:val="center"/>
            </w:pPr>
            <w:r>
              <w:t>X</w:t>
            </w:r>
          </w:p>
        </w:tc>
        <w:tc>
          <w:tcPr>
            <w:tcW w:w="1701" w:type="dxa"/>
          </w:tcPr>
          <w:p w14:paraId="6DBD6F15" w14:textId="77777777" w:rsidR="0042798A" w:rsidRDefault="0042798A" w:rsidP="0042798A">
            <w:pPr>
              <w:spacing w:after="200" w:line="276" w:lineRule="auto"/>
              <w:jc w:val="center"/>
            </w:pPr>
          </w:p>
        </w:tc>
      </w:tr>
      <w:tr w:rsidR="0042798A" w14:paraId="2221696B" w14:textId="77777777" w:rsidTr="0042798A">
        <w:trPr>
          <w:trHeight w:val="515"/>
        </w:trPr>
        <w:tc>
          <w:tcPr>
            <w:tcW w:w="504" w:type="dxa"/>
          </w:tcPr>
          <w:p w14:paraId="42E6EB8C" w14:textId="77777777" w:rsidR="0042798A" w:rsidRDefault="0042798A">
            <w:pPr>
              <w:spacing w:after="200" w:line="276" w:lineRule="auto"/>
            </w:pPr>
          </w:p>
          <w:p w14:paraId="6D3C2D93" w14:textId="15902017" w:rsidR="0042798A" w:rsidRDefault="0042798A">
            <w:pPr>
              <w:spacing w:after="200" w:line="276" w:lineRule="auto"/>
            </w:pPr>
            <w:r>
              <w:t>12</w:t>
            </w:r>
          </w:p>
        </w:tc>
        <w:tc>
          <w:tcPr>
            <w:tcW w:w="1362" w:type="dxa"/>
          </w:tcPr>
          <w:p w14:paraId="22FE2A05" w14:textId="77777777" w:rsidR="0042798A" w:rsidRDefault="0042798A">
            <w:pPr>
              <w:spacing w:after="200" w:line="276" w:lineRule="auto"/>
            </w:pPr>
          </w:p>
          <w:p w14:paraId="38AD4123" w14:textId="0F709812" w:rsidR="0042798A" w:rsidRDefault="0042798A">
            <w:pPr>
              <w:spacing w:after="200" w:line="276" w:lineRule="auto"/>
            </w:pPr>
            <w:r>
              <w:t>Tipos de transações</w:t>
            </w:r>
          </w:p>
        </w:tc>
        <w:tc>
          <w:tcPr>
            <w:tcW w:w="4524" w:type="dxa"/>
          </w:tcPr>
          <w:p w14:paraId="6A533D1C" w14:textId="77777777" w:rsidR="0042798A" w:rsidRDefault="0042798A">
            <w:pPr>
              <w:spacing w:after="200" w:line="276" w:lineRule="auto"/>
            </w:pPr>
          </w:p>
          <w:p w14:paraId="69A8A25F" w14:textId="672CF688" w:rsidR="0042798A" w:rsidRDefault="0042798A">
            <w:pPr>
              <w:spacing w:after="200" w:line="276" w:lineRule="auto"/>
            </w:pPr>
            <w:r>
              <w:t xml:space="preserve">Os clientes podem concretizar transações de levantamento e depósitos em </w:t>
            </w:r>
            <w:proofErr w:type="spellStart"/>
            <w:r>
              <w:t>ATMs</w:t>
            </w:r>
            <w:proofErr w:type="spellEnd"/>
            <w:r>
              <w:t xml:space="preserve"> e/ou no website. Será possível concretizar operações de transferência entre contas.</w:t>
            </w:r>
          </w:p>
        </w:tc>
        <w:tc>
          <w:tcPr>
            <w:tcW w:w="1260" w:type="dxa"/>
          </w:tcPr>
          <w:p w14:paraId="4CE978E3" w14:textId="77777777" w:rsidR="0042798A" w:rsidRDefault="0042798A" w:rsidP="0042798A">
            <w:pPr>
              <w:spacing w:after="200" w:line="276" w:lineRule="auto"/>
              <w:jc w:val="center"/>
            </w:pPr>
          </w:p>
          <w:p w14:paraId="0569FB5E" w14:textId="76728A20" w:rsidR="0042798A" w:rsidRDefault="0042798A" w:rsidP="0042798A">
            <w:pPr>
              <w:spacing w:after="200" w:line="276" w:lineRule="auto"/>
              <w:jc w:val="center"/>
            </w:pPr>
            <w:r>
              <w:t>X</w:t>
            </w:r>
          </w:p>
        </w:tc>
        <w:tc>
          <w:tcPr>
            <w:tcW w:w="1417" w:type="dxa"/>
          </w:tcPr>
          <w:p w14:paraId="4DDD0B5B" w14:textId="77777777" w:rsidR="0042798A" w:rsidRDefault="0042798A" w:rsidP="0042798A">
            <w:pPr>
              <w:spacing w:after="200" w:line="276" w:lineRule="auto"/>
              <w:jc w:val="center"/>
            </w:pPr>
          </w:p>
        </w:tc>
        <w:tc>
          <w:tcPr>
            <w:tcW w:w="1701" w:type="dxa"/>
          </w:tcPr>
          <w:p w14:paraId="34098377" w14:textId="77777777" w:rsidR="0042798A" w:rsidRDefault="0042798A" w:rsidP="0042798A">
            <w:pPr>
              <w:spacing w:after="200" w:line="276" w:lineRule="auto"/>
              <w:jc w:val="center"/>
            </w:pPr>
          </w:p>
        </w:tc>
      </w:tr>
      <w:tr w:rsidR="0042798A" w14:paraId="4DE06B74" w14:textId="77777777" w:rsidTr="0042798A">
        <w:trPr>
          <w:trHeight w:val="515"/>
        </w:trPr>
        <w:tc>
          <w:tcPr>
            <w:tcW w:w="504" w:type="dxa"/>
          </w:tcPr>
          <w:p w14:paraId="1730361F" w14:textId="77777777" w:rsidR="0042798A" w:rsidRDefault="0042798A">
            <w:pPr>
              <w:spacing w:after="200" w:line="276" w:lineRule="auto"/>
            </w:pPr>
          </w:p>
          <w:p w14:paraId="76D5FBB8" w14:textId="50F72A98" w:rsidR="0042798A" w:rsidRDefault="0042798A">
            <w:pPr>
              <w:spacing w:after="200" w:line="276" w:lineRule="auto"/>
            </w:pPr>
            <w:r>
              <w:t>13</w:t>
            </w:r>
          </w:p>
        </w:tc>
        <w:tc>
          <w:tcPr>
            <w:tcW w:w="1362" w:type="dxa"/>
          </w:tcPr>
          <w:p w14:paraId="4C1AC832" w14:textId="77777777" w:rsidR="0042798A" w:rsidRDefault="0042798A">
            <w:pPr>
              <w:spacing w:after="200" w:line="276" w:lineRule="auto"/>
            </w:pPr>
          </w:p>
          <w:p w14:paraId="0A26B77C" w14:textId="29871432" w:rsidR="0042798A" w:rsidRDefault="0042798A">
            <w:pPr>
              <w:spacing w:after="200" w:line="276" w:lineRule="auto"/>
            </w:pPr>
            <w:r>
              <w:t>Registo das transações</w:t>
            </w:r>
          </w:p>
        </w:tc>
        <w:tc>
          <w:tcPr>
            <w:tcW w:w="4524" w:type="dxa"/>
          </w:tcPr>
          <w:p w14:paraId="4B4E2B17" w14:textId="77777777" w:rsidR="0042798A" w:rsidRDefault="0042798A">
            <w:pPr>
              <w:spacing w:after="200" w:line="276" w:lineRule="auto"/>
            </w:pPr>
          </w:p>
          <w:p w14:paraId="0A59CA6B" w14:textId="5183A7FA" w:rsidR="0042798A" w:rsidRDefault="0042798A">
            <w:pPr>
              <w:spacing w:after="200" w:line="276" w:lineRule="auto"/>
            </w:pPr>
            <w:r>
              <w:t xml:space="preserve">O banco precisa de registar todas as transações concretizadas pelos </w:t>
            </w:r>
            <w:proofErr w:type="gramStart"/>
            <w:r>
              <w:t>seus cliente</w:t>
            </w:r>
            <w:proofErr w:type="gramEnd"/>
            <w:r>
              <w:t xml:space="preserve"> sendo que precisa de identificar com detalhe quem concretizou as operações de levantamento e depósitos.</w:t>
            </w:r>
          </w:p>
        </w:tc>
        <w:tc>
          <w:tcPr>
            <w:tcW w:w="1260" w:type="dxa"/>
          </w:tcPr>
          <w:p w14:paraId="41FCBE06" w14:textId="77777777" w:rsidR="0042798A" w:rsidRDefault="0042798A" w:rsidP="0042798A">
            <w:pPr>
              <w:spacing w:after="200" w:line="276" w:lineRule="auto"/>
              <w:jc w:val="center"/>
            </w:pPr>
          </w:p>
          <w:p w14:paraId="41F01B01" w14:textId="77777777" w:rsidR="0042798A" w:rsidRDefault="0042798A" w:rsidP="0042798A">
            <w:pPr>
              <w:spacing w:after="200" w:line="276" w:lineRule="auto"/>
              <w:jc w:val="center"/>
            </w:pPr>
          </w:p>
          <w:p w14:paraId="31B73174" w14:textId="277EAE43" w:rsidR="0042798A" w:rsidRDefault="0042798A" w:rsidP="0042798A">
            <w:pPr>
              <w:spacing w:after="200" w:line="276" w:lineRule="auto"/>
              <w:jc w:val="center"/>
            </w:pPr>
            <w:r>
              <w:t>X</w:t>
            </w:r>
          </w:p>
        </w:tc>
        <w:tc>
          <w:tcPr>
            <w:tcW w:w="1417" w:type="dxa"/>
          </w:tcPr>
          <w:p w14:paraId="5BF10D06" w14:textId="77777777" w:rsidR="0042798A" w:rsidRDefault="0042798A" w:rsidP="0042798A">
            <w:pPr>
              <w:spacing w:after="200" w:line="276" w:lineRule="auto"/>
              <w:jc w:val="center"/>
            </w:pPr>
          </w:p>
        </w:tc>
        <w:tc>
          <w:tcPr>
            <w:tcW w:w="1701" w:type="dxa"/>
          </w:tcPr>
          <w:p w14:paraId="498D8FDF" w14:textId="77777777" w:rsidR="0042798A" w:rsidRDefault="0042798A" w:rsidP="0042798A">
            <w:pPr>
              <w:spacing w:after="200" w:line="276" w:lineRule="auto"/>
              <w:jc w:val="center"/>
            </w:pPr>
          </w:p>
        </w:tc>
      </w:tr>
      <w:tr w:rsidR="0042798A" w14:paraId="73AEB7C2" w14:textId="77777777" w:rsidTr="0042798A">
        <w:trPr>
          <w:trHeight w:val="515"/>
        </w:trPr>
        <w:tc>
          <w:tcPr>
            <w:tcW w:w="504" w:type="dxa"/>
          </w:tcPr>
          <w:p w14:paraId="1FD8A55D" w14:textId="77777777" w:rsidR="0042798A" w:rsidRDefault="0042798A">
            <w:pPr>
              <w:spacing w:after="200" w:line="276" w:lineRule="auto"/>
            </w:pPr>
          </w:p>
          <w:p w14:paraId="35870E8B" w14:textId="3A3AC31E" w:rsidR="0042798A" w:rsidRDefault="0042798A">
            <w:pPr>
              <w:spacing w:after="200" w:line="276" w:lineRule="auto"/>
            </w:pPr>
            <w:r>
              <w:t>14</w:t>
            </w:r>
          </w:p>
        </w:tc>
        <w:tc>
          <w:tcPr>
            <w:tcW w:w="1362" w:type="dxa"/>
          </w:tcPr>
          <w:p w14:paraId="50CF24B3" w14:textId="77777777" w:rsidR="0042798A" w:rsidRDefault="0042798A">
            <w:pPr>
              <w:spacing w:after="200" w:line="276" w:lineRule="auto"/>
            </w:pPr>
          </w:p>
          <w:p w14:paraId="1945B654" w14:textId="6C921C32" w:rsidR="0042798A" w:rsidRDefault="0042798A">
            <w:pPr>
              <w:spacing w:after="200" w:line="276" w:lineRule="auto"/>
            </w:pPr>
            <w:r>
              <w:t>Classificação das transações</w:t>
            </w:r>
          </w:p>
        </w:tc>
        <w:tc>
          <w:tcPr>
            <w:tcW w:w="4524" w:type="dxa"/>
          </w:tcPr>
          <w:p w14:paraId="1EC838A4" w14:textId="77777777" w:rsidR="0042798A" w:rsidRDefault="0042798A">
            <w:pPr>
              <w:spacing w:after="200" w:line="276" w:lineRule="auto"/>
            </w:pPr>
          </w:p>
          <w:p w14:paraId="2270611A" w14:textId="76B53547" w:rsidR="0042798A" w:rsidRDefault="0042798A">
            <w:pPr>
              <w:spacing w:after="200" w:line="276" w:lineRule="auto"/>
            </w:pPr>
            <w:r>
              <w:t>Será possível aos clientes classificarem as suas transações no nosso website por categorias. Exemplo: Salário, Creche, Alimentação, Combustíveis, outros…</w:t>
            </w:r>
          </w:p>
        </w:tc>
        <w:tc>
          <w:tcPr>
            <w:tcW w:w="1260" w:type="dxa"/>
          </w:tcPr>
          <w:p w14:paraId="4C49D8D8" w14:textId="77777777" w:rsidR="0042798A" w:rsidRDefault="0042798A" w:rsidP="0042798A">
            <w:pPr>
              <w:spacing w:after="200" w:line="276" w:lineRule="auto"/>
              <w:jc w:val="center"/>
            </w:pPr>
          </w:p>
        </w:tc>
        <w:tc>
          <w:tcPr>
            <w:tcW w:w="1417" w:type="dxa"/>
          </w:tcPr>
          <w:p w14:paraId="4810AB5D" w14:textId="77777777" w:rsidR="0042798A" w:rsidRDefault="0042798A" w:rsidP="0042798A">
            <w:pPr>
              <w:spacing w:after="200" w:line="276" w:lineRule="auto"/>
              <w:jc w:val="center"/>
            </w:pPr>
          </w:p>
        </w:tc>
        <w:tc>
          <w:tcPr>
            <w:tcW w:w="1701" w:type="dxa"/>
          </w:tcPr>
          <w:p w14:paraId="56E9F471" w14:textId="77777777" w:rsidR="0042798A" w:rsidRDefault="0042798A" w:rsidP="0042798A">
            <w:pPr>
              <w:spacing w:after="200" w:line="276" w:lineRule="auto"/>
              <w:jc w:val="center"/>
            </w:pPr>
          </w:p>
          <w:p w14:paraId="428AE0E8" w14:textId="54241363" w:rsidR="0042798A" w:rsidRDefault="0042798A" w:rsidP="0042798A">
            <w:pPr>
              <w:spacing w:after="200" w:line="276" w:lineRule="auto"/>
              <w:jc w:val="center"/>
            </w:pPr>
            <w:r>
              <w:t>X</w:t>
            </w:r>
          </w:p>
        </w:tc>
      </w:tr>
      <w:tr w:rsidR="0042798A" w14:paraId="2DD7836A" w14:textId="77777777" w:rsidTr="0042798A">
        <w:trPr>
          <w:trHeight w:val="1266"/>
        </w:trPr>
        <w:tc>
          <w:tcPr>
            <w:tcW w:w="504" w:type="dxa"/>
          </w:tcPr>
          <w:p w14:paraId="0A276F7E" w14:textId="77777777" w:rsidR="0042798A" w:rsidRDefault="0042798A">
            <w:pPr>
              <w:spacing w:after="200" w:line="276" w:lineRule="auto"/>
            </w:pPr>
          </w:p>
          <w:p w14:paraId="3E05F547" w14:textId="43540A99" w:rsidR="0042798A" w:rsidRDefault="0042798A">
            <w:pPr>
              <w:spacing w:after="200" w:line="276" w:lineRule="auto"/>
            </w:pPr>
            <w:r>
              <w:t>15</w:t>
            </w:r>
          </w:p>
          <w:p w14:paraId="0FCC5956" w14:textId="68AC88B8" w:rsidR="0042798A" w:rsidRDefault="0042798A">
            <w:pPr>
              <w:spacing w:after="200" w:line="276" w:lineRule="auto"/>
            </w:pPr>
          </w:p>
        </w:tc>
        <w:tc>
          <w:tcPr>
            <w:tcW w:w="1362" w:type="dxa"/>
          </w:tcPr>
          <w:p w14:paraId="1F4DB94A" w14:textId="77777777" w:rsidR="0042798A" w:rsidRDefault="0042798A">
            <w:pPr>
              <w:spacing w:after="200" w:line="276" w:lineRule="auto"/>
            </w:pPr>
          </w:p>
          <w:p w14:paraId="2D8BFE27" w14:textId="38963427" w:rsidR="0042798A" w:rsidRDefault="0042798A">
            <w:pPr>
              <w:spacing w:after="200" w:line="276" w:lineRule="auto"/>
            </w:pPr>
            <w:r>
              <w:t>Interação do cliente com o banco</w:t>
            </w:r>
          </w:p>
        </w:tc>
        <w:tc>
          <w:tcPr>
            <w:tcW w:w="4524" w:type="dxa"/>
          </w:tcPr>
          <w:p w14:paraId="76F1EE7E" w14:textId="77777777" w:rsidR="0042798A" w:rsidRDefault="0042798A">
            <w:pPr>
              <w:spacing w:after="200" w:line="276" w:lineRule="auto"/>
            </w:pPr>
          </w:p>
          <w:p w14:paraId="6EA1E3B3" w14:textId="2807E653" w:rsidR="0042798A" w:rsidRDefault="0042798A">
            <w:pPr>
              <w:spacing w:after="200" w:line="276" w:lineRule="auto"/>
            </w:pPr>
            <w:r>
              <w:t>Os clientes podem optar por interagir com o banco nas agências e/ou através do nosso website.</w:t>
            </w:r>
          </w:p>
        </w:tc>
        <w:tc>
          <w:tcPr>
            <w:tcW w:w="1260" w:type="dxa"/>
          </w:tcPr>
          <w:p w14:paraId="53A93972" w14:textId="77777777" w:rsidR="0042798A" w:rsidRDefault="0042798A" w:rsidP="0042798A">
            <w:pPr>
              <w:spacing w:after="200" w:line="276" w:lineRule="auto"/>
              <w:jc w:val="center"/>
            </w:pPr>
          </w:p>
        </w:tc>
        <w:tc>
          <w:tcPr>
            <w:tcW w:w="1417" w:type="dxa"/>
          </w:tcPr>
          <w:p w14:paraId="1E0DA827" w14:textId="77777777" w:rsidR="0042798A" w:rsidRDefault="0042798A" w:rsidP="0042798A">
            <w:pPr>
              <w:spacing w:after="200" w:line="276" w:lineRule="auto"/>
              <w:jc w:val="center"/>
            </w:pPr>
          </w:p>
        </w:tc>
        <w:tc>
          <w:tcPr>
            <w:tcW w:w="1701" w:type="dxa"/>
          </w:tcPr>
          <w:p w14:paraId="25C15CF8" w14:textId="77777777" w:rsidR="0042798A" w:rsidRDefault="0042798A" w:rsidP="0042798A">
            <w:pPr>
              <w:spacing w:after="200" w:line="276" w:lineRule="auto"/>
              <w:jc w:val="center"/>
            </w:pPr>
          </w:p>
          <w:p w14:paraId="0CF89C90" w14:textId="055B841D" w:rsidR="0042798A" w:rsidRDefault="0042798A" w:rsidP="0042798A">
            <w:pPr>
              <w:spacing w:after="200" w:line="276" w:lineRule="auto"/>
              <w:jc w:val="center"/>
            </w:pPr>
            <w:r>
              <w:t>X</w:t>
            </w:r>
          </w:p>
        </w:tc>
      </w:tr>
      <w:tr w:rsidR="0042798A" w14:paraId="7893D851" w14:textId="77777777" w:rsidTr="0042798A">
        <w:trPr>
          <w:trHeight w:val="515"/>
        </w:trPr>
        <w:tc>
          <w:tcPr>
            <w:tcW w:w="504" w:type="dxa"/>
          </w:tcPr>
          <w:p w14:paraId="79985D93" w14:textId="77777777" w:rsidR="0042798A" w:rsidRDefault="0042798A">
            <w:pPr>
              <w:spacing w:after="200" w:line="276" w:lineRule="auto"/>
            </w:pPr>
          </w:p>
          <w:p w14:paraId="3FD94DF4" w14:textId="379210B9" w:rsidR="0042798A" w:rsidRDefault="0042798A">
            <w:pPr>
              <w:spacing w:after="200" w:line="276" w:lineRule="auto"/>
            </w:pPr>
            <w:r>
              <w:t>16</w:t>
            </w:r>
          </w:p>
        </w:tc>
        <w:tc>
          <w:tcPr>
            <w:tcW w:w="1362" w:type="dxa"/>
          </w:tcPr>
          <w:p w14:paraId="1967498D" w14:textId="77777777" w:rsidR="0042798A" w:rsidRDefault="0042798A">
            <w:pPr>
              <w:spacing w:after="200" w:line="276" w:lineRule="auto"/>
            </w:pPr>
          </w:p>
          <w:p w14:paraId="0E905852" w14:textId="317CBCE4" w:rsidR="0042798A" w:rsidRDefault="0042798A">
            <w:pPr>
              <w:spacing w:after="200" w:line="276" w:lineRule="auto"/>
            </w:pPr>
            <w:r>
              <w:t>Acesso ao website</w:t>
            </w:r>
          </w:p>
        </w:tc>
        <w:tc>
          <w:tcPr>
            <w:tcW w:w="4524" w:type="dxa"/>
          </w:tcPr>
          <w:p w14:paraId="67867666" w14:textId="77777777" w:rsidR="0042798A" w:rsidRDefault="0042798A">
            <w:pPr>
              <w:spacing w:after="200" w:line="276" w:lineRule="auto"/>
            </w:pPr>
          </w:p>
          <w:p w14:paraId="5298EAA0" w14:textId="67E0C1D1" w:rsidR="0042798A" w:rsidRDefault="0042798A">
            <w:pPr>
              <w:spacing w:after="200" w:line="276" w:lineRule="auto"/>
            </w:pPr>
            <w:r>
              <w:t>Convém salientar que o acesso ao nosso site deverá ser concretizado por utilizadores registados por email e password.</w:t>
            </w:r>
          </w:p>
        </w:tc>
        <w:tc>
          <w:tcPr>
            <w:tcW w:w="1260" w:type="dxa"/>
          </w:tcPr>
          <w:p w14:paraId="4F6DD5BD" w14:textId="77777777" w:rsidR="0042798A" w:rsidRDefault="0042798A" w:rsidP="0042798A">
            <w:pPr>
              <w:spacing w:after="200" w:line="276" w:lineRule="auto"/>
              <w:jc w:val="center"/>
            </w:pPr>
          </w:p>
        </w:tc>
        <w:tc>
          <w:tcPr>
            <w:tcW w:w="1417" w:type="dxa"/>
          </w:tcPr>
          <w:p w14:paraId="43AD96CA" w14:textId="77777777" w:rsidR="0042798A" w:rsidRDefault="0042798A" w:rsidP="0042798A">
            <w:pPr>
              <w:spacing w:after="200" w:line="276" w:lineRule="auto"/>
              <w:jc w:val="center"/>
            </w:pPr>
          </w:p>
        </w:tc>
        <w:tc>
          <w:tcPr>
            <w:tcW w:w="1701" w:type="dxa"/>
          </w:tcPr>
          <w:p w14:paraId="576B3688" w14:textId="77777777" w:rsidR="0042798A" w:rsidRDefault="0042798A" w:rsidP="0042798A">
            <w:pPr>
              <w:spacing w:after="200" w:line="276" w:lineRule="auto"/>
              <w:jc w:val="center"/>
            </w:pPr>
          </w:p>
          <w:p w14:paraId="757EA922" w14:textId="45FCC573" w:rsidR="0042798A" w:rsidRDefault="0042798A" w:rsidP="0042798A">
            <w:pPr>
              <w:spacing w:after="200" w:line="276" w:lineRule="auto"/>
              <w:jc w:val="center"/>
            </w:pPr>
            <w:r>
              <w:t>X</w:t>
            </w:r>
          </w:p>
        </w:tc>
      </w:tr>
      <w:tr w:rsidR="0042798A" w14:paraId="4A346031" w14:textId="77777777" w:rsidTr="0042798A">
        <w:trPr>
          <w:trHeight w:val="515"/>
        </w:trPr>
        <w:tc>
          <w:tcPr>
            <w:tcW w:w="504" w:type="dxa"/>
          </w:tcPr>
          <w:p w14:paraId="1C683596" w14:textId="77777777" w:rsidR="0042798A" w:rsidRDefault="0042798A">
            <w:pPr>
              <w:spacing w:after="200" w:line="276" w:lineRule="auto"/>
            </w:pPr>
          </w:p>
          <w:p w14:paraId="5ADE85D3" w14:textId="528D93B4" w:rsidR="0042798A" w:rsidRDefault="0042798A">
            <w:pPr>
              <w:spacing w:after="200" w:line="276" w:lineRule="auto"/>
            </w:pPr>
            <w:r>
              <w:t>17</w:t>
            </w:r>
          </w:p>
        </w:tc>
        <w:tc>
          <w:tcPr>
            <w:tcW w:w="1362" w:type="dxa"/>
          </w:tcPr>
          <w:p w14:paraId="40CD04A8" w14:textId="77777777" w:rsidR="0042798A" w:rsidRDefault="0042798A">
            <w:pPr>
              <w:spacing w:after="200" w:line="276" w:lineRule="auto"/>
            </w:pPr>
          </w:p>
          <w:p w14:paraId="25C0C6CC" w14:textId="59B7ACEE" w:rsidR="0042798A" w:rsidRDefault="0042798A">
            <w:pPr>
              <w:spacing w:after="200" w:line="276" w:lineRule="auto"/>
            </w:pPr>
            <w:proofErr w:type="spellStart"/>
            <w:r>
              <w:t>Reportings</w:t>
            </w:r>
            <w:proofErr w:type="spellEnd"/>
            <w:r>
              <w:t xml:space="preserve"> do banco sobre o cliente</w:t>
            </w:r>
          </w:p>
        </w:tc>
        <w:tc>
          <w:tcPr>
            <w:tcW w:w="4524" w:type="dxa"/>
          </w:tcPr>
          <w:p w14:paraId="0CC46CBE" w14:textId="77777777" w:rsidR="0042798A" w:rsidRDefault="0042798A">
            <w:pPr>
              <w:spacing w:after="200" w:line="276" w:lineRule="auto"/>
            </w:pPr>
          </w:p>
          <w:p w14:paraId="6F973D19" w14:textId="5F318399" w:rsidR="0042798A" w:rsidRDefault="0042798A">
            <w:pPr>
              <w:spacing w:after="200" w:line="276" w:lineRule="auto"/>
            </w:pPr>
            <w:r>
              <w:t>Informação detalha sobre os clientes (informação de caracter pessoal);</w:t>
            </w:r>
          </w:p>
        </w:tc>
        <w:tc>
          <w:tcPr>
            <w:tcW w:w="1260" w:type="dxa"/>
          </w:tcPr>
          <w:p w14:paraId="58401C30" w14:textId="77777777" w:rsidR="0042798A" w:rsidRDefault="0042798A" w:rsidP="0042798A">
            <w:pPr>
              <w:spacing w:after="200" w:line="276" w:lineRule="auto"/>
              <w:jc w:val="center"/>
            </w:pPr>
          </w:p>
          <w:p w14:paraId="180FE2BE" w14:textId="678D33D2" w:rsidR="0042798A" w:rsidRDefault="0042798A" w:rsidP="0042798A">
            <w:pPr>
              <w:spacing w:after="200" w:line="276" w:lineRule="auto"/>
              <w:jc w:val="center"/>
            </w:pPr>
            <w:r>
              <w:t>X</w:t>
            </w:r>
          </w:p>
        </w:tc>
        <w:tc>
          <w:tcPr>
            <w:tcW w:w="1417" w:type="dxa"/>
          </w:tcPr>
          <w:p w14:paraId="347A53D6" w14:textId="77777777" w:rsidR="0042798A" w:rsidRDefault="0042798A" w:rsidP="0042798A">
            <w:pPr>
              <w:spacing w:after="200" w:line="276" w:lineRule="auto"/>
              <w:jc w:val="center"/>
            </w:pPr>
          </w:p>
        </w:tc>
        <w:tc>
          <w:tcPr>
            <w:tcW w:w="1701" w:type="dxa"/>
          </w:tcPr>
          <w:p w14:paraId="53EF1727" w14:textId="77777777" w:rsidR="0042798A" w:rsidRDefault="0042798A">
            <w:pPr>
              <w:spacing w:after="200" w:line="276" w:lineRule="auto"/>
            </w:pPr>
          </w:p>
        </w:tc>
      </w:tr>
      <w:tr w:rsidR="0042798A" w14:paraId="13A57D5A" w14:textId="77777777" w:rsidTr="0042798A">
        <w:trPr>
          <w:trHeight w:val="515"/>
        </w:trPr>
        <w:tc>
          <w:tcPr>
            <w:tcW w:w="504" w:type="dxa"/>
          </w:tcPr>
          <w:p w14:paraId="454E345C" w14:textId="77777777" w:rsidR="0042798A" w:rsidRDefault="0042798A">
            <w:pPr>
              <w:spacing w:after="200" w:line="276" w:lineRule="auto"/>
            </w:pPr>
          </w:p>
          <w:p w14:paraId="565B1CE1" w14:textId="2EB53A75" w:rsidR="0042798A" w:rsidRDefault="0042798A">
            <w:pPr>
              <w:spacing w:after="200" w:line="276" w:lineRule="auto"/>
            </w:pPr>
            <w:r>
              <w:t>18</w:t>
            </w:r>
          </w:p>
        </w:tc>
        <w:tc>
          <w:tcPr>
            <w:tcW w:w="1362" w:type="dxa"/>
          </w:tcPr>
          <w:p w14:paraId="4DA04DEB" w14:textId="77777777" w:rsidR="0042798A" w:rsidRDefault="0042798A">
            <w:pPr>
              <w:spacing w:after="200" w:line="276" w:lineRule="auto"/>
            </w:pPr>
          </w:p>
          <w:p w14:paraId="006FBEDB" w14:textId="4BB4567B" w:rsidR="0042798A" w:rsidRDefault="0042798A">
            <w:pPr>
              <w:spacing w:after="200" w:line="276" w:lineRule="auto"/>
            </w:pPr>
            <w:proofErr w:type="spellStart"/>
            <w:r>
              <w:t>Reportings</w:t>
            </w:r>
            <w:proofErr w:type="spellEnd"/>
            <w:r>
              <w:t xml:space="preserve"> do banco sobre o saldo</w:t>
            </w:r>
          </w:p>
        </w:tc>
        <w:tc>
          <w:tcPr>
            <w:tcW w:w="4524" w:type="dxa"/>
          </w:tcPr>
          <w:p w14:paraId="73C12CB6" w14:textId="04358270" w:rsidR="0042798A" w:rsidRDefault="0042798A">
            <w:pPr>
              <w:spacing w:after="200" w:line="276" w:lineRule="auto"/>
            </w:pPr>
          </w:p>
          <w:p w14:paraId="13D9C839" w14:textId="7A614BB7" w:rsidR="0042798A" w:rsidRDefault="0042798A">
            <w:pPr>
              <w:spacing w:after="200" w:line="276" w:lineRule="auto"/>
            </w:pPr>
            <w:r>
              <w:t>Informação sobre a composição da carteira de produtos dos clientes e respetivos saldos;</w:t>
            </w:r>
          </w:p>
          <w:p w14:paraId="59F9863D" w14:textId="40684C5D" w:rsidR="0042798A" w:rsidRPr="007D4E63" w:rsidRDefault="0042798A" w:rsidP="007D4E63">
            <w:pPr>
              <w:tabs>
                <w:tab w:val="left" w:pos="1048"/>
              </w:tabs>
            </w:pPr>
            <w:r>
              <w:tab/>
            </w:r>
          </w:p>
        </w:tc>
        <w:tc>
          <w:tcPr>
            <w:tcW w:w="1260" w:type="dxa"/>
          </w:tcPr>
          <w:p w14:paraId="0378F7BE" w14:textId="77777777" w:rsidR="0042798A" w:rsidRDefault="0042798A" w:rsidP="0042798A">
            <w:pPr>
              <w:spacing w:after="200" w:line="276" w:lineRule="auto"/>
              <w:jc w:val="center"/>
            </w:pPr>
          </w:p>
          <w:p w14:paraId="549FB238" w14:textId="3DC65132" w:rsidR="0042798A" w:rsidRDefault="0042798A" w:rsidP="0042798A">
            <w:pPr>
              <w:spacing w:after="200" w:line="276" w:lineRule="auto"/>
              <w:jc w:val="center"/>
            </w:pPr>
            <w:r>
              <w:t>X</w:t>
            </w:r>
          </w:p>
        </w:tc>
        <w:tc>
          <w:tcPr>
            <w:tcW w:w="1417" w:type="dxa"/>
          </w:tcPr>
          <w:p w14:paraId="0D84EE68" w14:textId="77777777" w:rsidR="0042798A" w:rsidRDefault="0042798A" w:rsidP="0042798A">
            <w:pPr>
              <w:spacing w:after="200" w:line="276" w:lineRule="auto"/>
              <w:jc w:val="center"/>
            </w:pPr>
          </w:p>
        </w:tc>
        <w:tc>
          <w:tcPr>
            <w:tcW w:w="1701" w:type="dxa"/>
          </w:tcPr>
          <w:p w14:paraId="3FBABA03" w14:textId="77777777" w:rsidR="0042798A" w:rsidRDefault="0042798A">
            <w:pPr>
              <w:spacing w:after="200" w:line="276" w:lineRule="auto"/>
            </w:pPr>
          </w:p>
        </w:tc>
      </w:tr>
      <w:tr w:rsidR="0042798A" w14:paraId="0243234B" w14:textId="77777777" w:rsidTr="0042798A">
        <w:trPr>
          <w:trHeight w:val="515"/>
        </w:trPr>
        <w:tc>
          <w:tcPr>
            <w:tcW w:w="504" w:type="dxa"/>
          </w:tcPr>
          <w:p w14:paraId="36FCEEAD" w14:textId="77777777" w:rsidR="0042798A" w:rsidRDefault="0042798A">
            <w:pPr>
              <w:spacing w:after="200" w:line="276" w:lineRule="auto"/>
            </w:pPr>
          </w:p>
          <w:p w14:paraId="4EC699C5" w14:textId="22BAA6F7" w:rsidR="0042798A" w:rsidRDefault="0042798A">
            <w:pPr>
              <w:spacing w:after="200" w:line="276" w:lineRule="auto"/>
            </w:pPr>
            <w:r>
              <w:t>19</w:t>
            </w:r>
          </w:p>
        </w:tc>
        <w:tc>
          <w:tcPr>
            <w:tcW w:w="1362" w:type="dxa"/>
          </w:tcPr>
          <w:p w14:paraId="12A5A33D" w14:textId="77777777" w:rsidR="0042798A" w:rsidRDefault="0042798A">
            <w:pPr>
              <w:spacing w:after="200" w:line="276" w:lineRule="auto"/>
            </w:pPr>
          </w:p>
          <w:p w14:paraId="3405FD9F" w14:textId="2FDFE313" w:rsidR="0042798A" w:rsidRDefault="0042798A">
            <w:pPr>
              <w:spacing w:after="200" w:line="276" w:lineRule="auto"/>
            </w:pPr>
            <w:proofErr w:type="spellStart"/>
            <w:r>
              <w:t>Reportings</w:t>
            </w:r>
            <w:proofErr w:type="spellEnd"/>
            <w:r>
              <w:t xml:space="preserve"> do banco sobre operações de risco</w:t>
            </w:r>
          </w:p>
        </w:tc>
        <w:tc>
          <w:tcPr>
            <w:tcW w:w="4524" w:type="dxa"/>
          </w:tcPr>
          <w:p w14:paraId="79424656" w14:textId="77777777" w:rsidR="0042798A" w:rsidRDefault="0042798A">
            <w:pPr>
              <w:spacing w:after="200" w:line="276" w:lineRule="auto"/>
            </w:pPr>
          </w:p>
          <w:p w14:paraId="64DF9B8B" w14:textId="740DBB27" w:rsidR="0042798A" w:rsidRDefault="0042798A">
            <w:pPr>
              <w:spacing w:after="200" w:line="276" w:lineRule="auto"/>
            </w:pPr>
            <w:r>
              <w:t>Informação sobre operações com potencial risco de “lavagem de dinheiro”: todas as operações superiores a 5.000 euros (levantamentos), transferências superiores a 10.000 euros e todas as transações de clientes estrangeiros;</w:t>
            </w:r>
          </w:p>
        </w:tc>
        <w:tc>
          <w:tcPr>
            <w:tcW w:w="1260" w:type="dxa"/>
          </w:tcPr>
          <w:p w14:paraId="3C2F073C" w14:textId="77777777" w:rsidR="0042798A" w:rsidRDefault="0042798A" w:rsidP="0042798A">
            <w:pPr>
              <w:spacing w:after="200" w:line="276" w:lineRule="auto"/>
              <w:jc w:val="center"/>
            </w:pPr>
          </w:p>
          <w:p w14:paraId="715F1B14" w14:textId="6C336359" w:rsidR="0042798A" w:rsidRDefault="0042798A" w:rsidP="0042798A">
            <w:pPr>
              <w:spacing w:after="200" w:line="276" w:lineRule="auto"/>
              <w:jc w:val="center"/>
            </w:pPr>
            <w:r>
              <w:t>X</w:t>
            </w:r>
          </w:p>
        </w:tc>
        <w:tc>
          <w:tcPr>
            <w:tcW w:w="1417" w:type="dxa"/>
          </w:tcPr>
          <w:p w14:paraId="689ECA92" w14:textId="77777777" w:rsidR="0042798A" w:rsidRDefault="0042798A" w:rsidP="0042798A">
            <w:pPr>
              <w:spacing w:after="200" w:line="276" w:lineRule="auto"/>
              <w:jc w:val="center"/>
            </w:pPr>
          </w:p>
        </w:tc>
        <w:tc>
          <w:tcPr>
            <w:tcW w:w="1701" w:type="dxa"/>
          </w:tcPr>
          <w:p w14:paraId="2ECE2A11" w14:textId="77777777" w:rsidR="0042798A" w:rsidRDefault="0042798A">
            <w:pPr>
              <w:spacing w:after="200" w:line="276" w:lineRule="auto"/>
            </w:pPr>
          </w:p>
        </w:tc>
      </w:tr>
      <w:tr w:rsidR="0042798A" w14:paraId="7DBEFAD8" w14:textId="77777777" w:rsidTr="0042798A">
        <w:trPr>
          <w:trHeight w:val="515"/>
        </w:trPr>
        <w:tc>
          <w:tcPr>
            <w:tcW w:w="504" w:type="dxa"/>
          </w:tcPr>
          <w:p w14:paraId="1A4EDEDD" w14:textId="77777777" w:rsidR="0042798A" w:rsidRDefault="0042798A">
            <w:pPr>
              <w:spacing w:after="200" w:line="276" w:lineRule="auto"/>
            </w:pPr>
          </w:p>
          <w:p w14:paraId="64ADB7AE" w14:textId="4971900D" w:rsidR="0042798A" w:rsidRDefault="0042798A">
            <w:pPr>
              <w:spacing w:after="200" w:line="276" w:lineRule="auto"/>
            </w:pPr>
            <w:r>
              <w:t>20</w:t>
            </w:r>
          </w:p>
        </w:tc>
        <w:tc>
          <w:tcPr>
            <w:tcW w:w="1362" w:type="dxa"/>
          </w:tcPr>
          <w:p w14:paraId="79CD7754" w14:textId="77777777" w:rsidR="0042798A" w:rsidRDefault="0042798A">
            <w:pPr>
              <w:spacing w:after="200" w:line="276" w:lineRule="auto"/>
            </w:pPr>
          </w:p>
          <w:p w14:paraId="776C7A55" w14:textId="689B1AC3" w:rsidR="0042798A" w:rsidRDefault="0042798A">
            <w:pPr>
              <w:spacing w:after="200" w:line="276" w:lineRule="auto"/>
            </w:pPr>
            <w:proofErr w:type="spellStart"/>
            <w:r>
              <w:t>Reportings</w:t>
            </w:r>
            <w:proofErr w:type="spellEnd"/>
            <w:r>
              <w:t xml:space="preserve"> do banco sobre o ranking</w:t>
            </w:r>
          </w:p>
        </w:tc>
        <w:tc>
          <w:tcPr>
            <w:tcW w:w="4524" w:type="dxa"/>
          </w:tcPr>
          <w:p w14:paraId="5F1AD4DD" w14:textId="77777777" w:rsidR="0042798A" w:rsidRDefault="0042798A">
            <w:pPr>
              <w:spacing w:after="200" w:line="276" w:lineRule="auto"/>
            </w:pPr>
          </w:p>
          <w:p w14:paraId="179E03D8" w14:textId="737C2F96" w:rsidR="0042798A" w:rsidRDefault="0042798A">
            <w:pPr>
              <w:spacing w:after="200" w:line="276" w:lineRule="auto"/>
            </w:pPr>
            <w:r>
              <w:t>TOP ranking de clientes do banco e por agência.</w:t>
            </w:r>
          </w:p>
        </w:tc>
        <w:tc>
          <w:tcPr>
            <w:tcW w:w="1260" w:type="dxa"/>
          </w:tcPr>
          <w:p w14:paraId="5048CB2B" w14:textId="77777777" w:rsidR="0042798A" w:rsidRDefault="0042798A" w:rsidP="0042798A">
            <w:pPr>
              <w:spacing w:after="200" w:line="276" w:lineRule="auto"/>
              <w:jc w:val="center"/>
            </w:pPr>
          </w:p>
          <w:p w14:paraId="24063DC7" w14:textId="61023350" w:rsidR="0042798A" w:rsidRDefault="0042798A" w:rsidP="0042798A">
            <w:pPr>
              <w:spacing w:after="200" w:line="276" w:lineRule="auto"/>
              <w:jc w:val="center"/>
            </w:pPr>
            <w:r>
              <w:t>X</w:t>
            </w:r>
          </w:p>
        </w:tc>
        <w:tc>
          <w:tcPr>
            <w:tcW w:w="1417" w:type="dxa"/>
          </w:tcPr>
          <w:p w14:paraId="1E7CB9A3" w14:textId="77777777" w:rsidR="0042798A" w:rsidRDefault="0042798A" w:rsidP="0042798A">
            <w:pPr>
              <w:spacing w:after="200" w:line="276" w:lineRule="auto"/>
              <w:jc w:val="center"/>
            </w:pPr>
          </w:p>
        </w:tc>
        <w:tc>
          <w:tcPr>
            <w:tcW w:w="1701" w:type="dxa"/>
          </w:tcPr>
          <w:p w14:paraId="31EA5A7D" w14:textId="77777777" w:rsidR="0042798A" w:rsidRDefault="0042798A">
            <w:pPr>
              <w:spacing w:after="200" w:line="276" w:lineRule="auto"/>
            </w:pPr>
          </w:p>
        </w:tc>
      </w:tr>
    </w:tbl>
    <w:p w14:paraId="569050EE" w14:textId="35901F40" w:rsidR="00665092" w:rsidRDefault="00303FA1">
      <w:pPr>
        <w:spacing w:after="200" w:line="276" w:lineRule="auto"/>
      </w:pPr>
      <w:r>
        <w:t xml:space="preserve"> </w:t>
      </w:r>
    </w:p>
    <w:p w14:paraId="4A0A09F0" w14:textId="255434E9" w:rsidR="00665092" w:rsidRDefault="00665092">
      <w:pPr>
        <w:spacing w:after="200" w:line="276" w:lineRule="auto"/>
      </w:pPr>
    </w:p>
    <w:p w14:paraId="2A7E8C50" w14:textId="1408C99D" w:rsidR="00665092" w:rsidRDefault="00665092">
      <w:pPr>
        <w:spacing w:after="200" w:line="276" w:lineRule="auto"/>
      </w:pPr>
    </w:p>
    <w:p w14:paraId="302B4BA7" w14:textId="69994E5A" w:rsidR="00665092" w:rsidRDefault="00665092">
      <w:pPr>
        <w:spacing w:after="200" w:line="276" w:lineRule="auto"/>
      </w:pPr>
    </w:p>
    <w:p w14:paraId="395FD37F" w14:textId="5DBD1E33" w:rsidR="00665092" w:rsidRDefault="00665092">
      <w:pPr>
        <w:spacing w:after="200" w:line="276" w:lineRule="auto"/>
      </w:pPr>
    </w:p>
    <w:p w14:paraId="3B3C6737" w14:textId="7CE30F1F" w:rsidR="00665092" w:rsidRDefault="00665092">
      <w:pPr>
        <w:spacing w:after="200" w:line="276" w:lineRule="auto"/>
      </w:pPr>
    </w:p>
    <w:p w14:paraId="2DC824AE" w14:textId="758E9078" w:rsidR="00665092" w:rsidRDefault="00665092">
      <w:pPr>
        <w:spacing w:after="200" w:line="276" w:lineRule="auto"/>
      </w:pPr>
    </w:p>
    <w:p w14:paraId="79494426" w14:textId="4461B042" w:rsidR="0042798A" w:rsidRDefault="0042798A">
      <w:pPr>
        <w:spacing w:after="200" w:line="276" w:lineRule="auto"/>
      </w:pPr>
      <w:r>
        <w:t>~</w:t>
      </w:r>
    </w:p>
    <w:p w14:paraId="72B3A68B" w14:textId="77777777" w:rsidR="0042798A" w:rsidRDefault="0042798A">
      <w:pPr>
        <w:spacing w:after="200" w:line="276" w:lineRule="auto"/>
      </w:pPr>
    </w:p>
    <w:p w14:paraId="70ED492F" w14:textId="5C085EE9" w:rsidR="007D4E63" w:rsidRPr="005B3E3D" w:rsidRDefault="007D4E63">
      <w:pPr>
        <w:spacing w:after="200" w:line="276" w:lineRule="auto"/>
      </w:pPr>
    </w:p>
    <w:p w14:paraId="31753BF8" w14:textId="5DD8064A" w:rsidR="00FE423A" w:rsidRPr="00FE423A" w:rsidRDefault="00FE423A" w:rsidP="00FE423A">
      <w:pPr>
        <w:rPr>
          <w:rFonts w:ascii="Calibri Light" w:hAnsi="Calibri Light" w:cs="Calibri Light"/>
          <w:color w:val="92D050"/>
          <w:sz w:val="72"/>
          <w:szCs w:val="72"/>
        </w:rPr>
      </w:pPr>
      <w:r w:rsidRPr="00FE423A">
        <w:rPr>
          <w:rFonts w:ascii="Calibri Light" w:hAnsi="Calibri Light" w:cs="Calibri Light"/>
          <w:color w:val="92D050"/>
          <w:sz w:val="72"/>
          <w:szCs w:val="72"/>
        </w:rPr>
        <w:lastRenderedPageBreak/>
        <w:t>Desenvolvimento</w:t>
      </w:r>
    </w:p>
    <w:p w14:paraId="7FF96948" w14:textId="08B6753C" w:rsidR="003F2224" w:rsidRDefault="003F2224" w:rsidP="003F2224"/>
    <w:p w14:paraId="770A719A" w14:textId="77777777" w:rsidR="00FE423A" w:rsidRDefault="00FE423A" w:rsidP="00FE423A">
      <w:pPr>
        <w:jc w:val="both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Primeiramente começamos por calcular quantas e quais entidades serão obrigatoriamente necessárias para a implementação do problema sugerido, com isto obtemos as seguintes entidades:</w:t>
      </w:r>
    </w:p>
    <w:p w14:paraId="66B5135C" w14:textId="77777777" w:rsidR="00FE423A" w:rsidRDefault="00FE423A" w:rsidP="00FE423A">
      <w:pPr>
        <w:pStyle w:val="PargrafodaLista"/>
        <w:numPr>
          <w:ilvl w:val="0"/>
          <w:numId w:val="22"/>
        </w:numPr>
        <w:jc w:val="both"/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63F8B"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Pessoa (Pessoa,</w:t>
      </w:r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Nome, </w:t>
      </w:r>
      <w:proofErr w:type="spellStart"/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Data_nascimento</w:t>
      </w:r>
      <w:proofErr w:type="spellEnd"/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NIF, Profissão, Morada, </w:t>
      </w:r>
      <w:proofErr w:type="spellStart"/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Codigo_Postal</w:t>
      </w:r>
      <w:proofErr w:type="spellEnd"/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 Cidade, Pais</w:t>
      </w:r>
      <w:r w:rsidRPr="00D63F8B"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4BB49859" w14:textId="77777777" w:rsidR="00FE423A" w:rsidRDefault="00FE423A" w:rsidP="00FE423A">
      <w:pPr>
        <w:pStyle w:val="PargrafodaLista"/>
        <w:numPr>
          <w:ilvl w:val="0"/>
          <w:numId w:val="22"/>
        </w:numPr>
        <w:jc w:val="both"/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Cliente (Cliente, </w:t>
      </w:r>
      <w:proofErr w:type="gramStart"/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Agencia</w:t>
      </w:r>
      <w:proofErr w:type="gramEnd"/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 Pessoa);</w:t>
      </w:r>
    </w:p>
    <w:p w14:paraId="6A4565B2" w14:textId="77777777" w:rsidR="00FE423A" w:rsidRDefault="00FE423A" w:rsidP="00FE423A">
      <w:pPr>
        <w:pStyle w:val="PargrafodaLista"/>
        <w:numPr>
          <w:ilvl w:val="0"/>
          <w:numId w:val="22"/>
        </w:numPr>
        <w:jc w:val="both"/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Website Login (Cliente, </w:t>
      </w:r>
      <w:proofErr w:type="spellStart"/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Username</w:t>
      </w:r>
      <w:proofErr w:type="spellEnd"/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 password);</w:t>
      </w:r>
    </w:p>
    <w:p w14:paraId="035B55EE" w14:textId="77777777" w:rsidR="00FE423A" w:rsidRDefault="00FE423A" w:rsidP="00FE423A">
      <w:pPr>
        <w:pStyle w:val="PargrafodaLista"/>
        <w:numPr>
          <w:ilvl w:val="0"/>
          <w:numId w:val="22"/>
        </w:numPr>
        <w:jc w:val="both"/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Agencia</w:t>
      </w:r>
      <w:proofErr w:type="gramEnd"/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(Agencia, Cidade, Pais, </w:t>
      </w:r>
      <w:proofErr w:type="spellStart"/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Destrito</w:t>
      </w:r>
      <w:proofErr w:type="spellEnd"/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Rua, </w:t>
      </w:r>
      <w:proofErr w:type="spellStart"/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Codigo_Postal</w:t>
      </w:r>
      <w:proofErr w:type="spellEnd"/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14:paraId="61FC2D07" w14:textId="77777777" w:rsidR="00FE423A" w:rsidRDefault="00FE423A" w:rsidP="00FE423A">
      <w:pPr>
        <w:pStyle w:val="PargrafodaLista"/>
        <w:numPr>
          <w:ilvl w:val="0"/>
          <w:numId w:val="22"/>
        </w:numPr>
        <w:jc w:val="both"/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Funcionário (</w:t>
      </w:r>
      <w:proofErr w:type="spellStart"/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Funcionario</w:t>
      </w:r>
      <w:proofErr w:type="spellEnd"/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Gerente, </w:t>
      </w:r>
      <w:proofErr w:type="gramStart"/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Agencia</w:t>
      </w:r>
      <w:proofErr w:type="gramEnd"/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14:paraId="22584DC5" w14:textId="77777777" w:rsidR="00FE423A" w:rsidRDefault="00FE423A" w:rsidP="00FE423A">
      <w:pPr>
        <w:pStyle w:val="PargrafodaLista"/>
        <w:numPr>
          <w:ilvl w:val="0"/>
          <w:numId w:val="22"/>
        </w:numPr>
        <w:jc w:val="both"/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Tipo_</w:t>
      </w:r>
      <w:proofErr w:type="gramStart"/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produtos</w:t>
      </w:r>
      <w:proofErr w:type="spellEnd"/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Nome, </w:t>
      </w:r>
      <w:proofErr w:type="spellStart"/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Descricao</w:t>
      </w:r>
      <w:proofErr w:type="spellEnd"/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30AC4B72" w14:textId="77777777" w:rsidR="00FE423A" w:rsidRDefault="00FE423A" w:rsidP="00FE423A">
      <w:pPr>
        <w:pStyle w:val="PargrafodaLista"/>
        <w:numPr>
          <w:ilvl w:val="0"/>
          <w:numId w:val="22"/>
        </w:numPr>
        <w:jc w:val="both"/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Produtos(</w:t>
      </w:r>
      <w:proofErr w:type="gramEnd"/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IBAN, </w:t>
      </w:r>
      <w:proofErr w:type="spellStart"/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Tipo_produto</w:t>
      </w:r>
      <w:proofErr w:type="spellEnd"/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5CD715D3" w14:textId="77777777" w:rsidR="00FE423A" w:rsidRDefault="00FE423A" w:rsidP="00FE423A">
      <w:pPr>
        <w:pStyle w:val="PargrafodaLista"/>
        <w:numPr>
          <w:ilvl w:val="0"/>
          <w:numId w:val="22"/>
        </w:numPr>
        <w:jc w:val="both"/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Deposito_</w:t>
      </w:r>
      <w:proofErr w:type="gramStart"/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ordem</w:t>
      </w:r>
      <w:proofErr w:type="spellEnd"/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IBAN, Cliente, </w:t>
      </w:r>
      <w:proofErr w:type="spellStart"/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Data_criação</w:t>
      </w:r>
      <w:proofErr w:type="spellEnd"/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 Saldo);</w:t>
      </w:r>
    </w:p>
    <w:p w14:paraId="426D2F72" w14:textId="77777777" w:rsidR="00FE423A" w:rsidRDefault="00FE423A" w:rsidP="00FE423A">
      <w:pPr>
        <w:pStyle w:val="PargrafodaLista"/>
        <w:numPr>
          <w:ilvl w:val="0"/>
          <w:numId w:val="22"/>
        </w:numPr>
        <w:jc w:val="both"/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Deposito_</w:t>
      </w:r>
      <w:proofErr w:type="gramStart"/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Prazo</w:t>
      </w:r>
      <w:proofErr w:type="spellEnd"/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IBAN, Saldo, </w:t>
      </w:r>
      <w:proofErr w:type="spellStart"/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Data_criação</w:t>
      </w:r>
      <w:proofErr w:type="spellEnd"/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 Carência, Vencimento, Juros);</w:t>
      </w:r>
    </w:p>
    <w:p w14:paraId="71C2028D" w14:textId="77777777" w:rsidR="00FE423A" w:rsidRDefault="00FE423A" w:rsidP="00FE423A">
      <w:pPr>
        <w:pStyle w:val="PargrafodaLista"/>
        <w:numPr>
          <w:ilvl w:val="0"/>
          <w:numId w:val="22"/>
        </w:numPr>
        <w:jc w:val="both"/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Sub_</w:t>
      </w:r>
      <w:proofErr w:type="gramStart"/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Titulares</w:t>
      </w:r>
      <w:proofErr w:type="spellEnd"/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IBAN, Pessoa);</w:t>
      </w:r>
    </w:p>
    <w:p w14:paraId="3AE8C8C5" w14:textId="77777777" w:rsidR="00FE423A" w:rsidRDefault="00FE423A" w:rsidP="00FE423A">
      <w:pPr>
        <w:pStyle w:val="PargrafodaLista"/>
        <w:numPr>
          <w:ilvl w:val="0"/>
          <w:numId w:val="22"/>
        </w:numPr>
        <w:jc w:val="both"/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Categorias_Transações</w:t>
      </w:r>
      <w:proofErr w:type="spellEnd"/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(Categoria, </w:t>
      </w:r>
      <w:proofErr w:type="spellStart"/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Descriçao</w:t>
      </w:r>
      <w:proofErr w:type="spellEnd"/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14:paraId="0F6AF6A0" w14:textId="77777777" w:rsidR="00FE423A" w:rsidRDefault="00FE423A" w:rsidP="00FE423A">
      <w:pPr>
        <w:pStyle w:val="PargrafodaLista"/>
        <w:numPr>
          <w:ilvl w:val="0"/>
          <w:numId w:val="22"/>
        </w:numPr>
        <w:jc w:val="both"/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proofErr w:type="gramStart"/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Transferencias</w:t>
      </w:r>
      <w:proofErr w:type="spellEnd"/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Transação, Valor, Data, Emissor, Recetor, Categoria);</w:t>
      </w:r>
    </w:p>
    <w:p w14:paraId="15840F6D" w14:textId="77777777" w:rsidR="00FE423A" w:rsidRDefault="00FE423A" w:rsidP="00FE423A">
      <w:pPr>
        <w:pStyle w:val="PargrafodaLista"/>
        <w:numPr>
          <w:ilvl w:val="0"/>
          <w:numId w:val="22"/>
        </w:numPr>
        <w:jc w:val="both"/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Levantamento(</w:t>
      </w:r>
      <w:proofErr w:type="gramEnd"/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Levantamento, </w:t>
      </w:r>
      <w:proofErr w:type="spellStart"/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Numero_Cartão</w:t>
      </w:r>
      <w:proofErr w:type="spellEnd"/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Agencia, </w:t>
      </w:r>
      <w:proofErr w:type="spellStart"/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B_By_Website</w:t>
      </w:r>
      <w:proofErr w:type="spellEnd"/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Valor, </w:t>
      </w:r>
      <w:proofErr w:type="spellStart"/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D_Data</w:t>
      </w:r>
      <w:proofErr w:type="spellEnd"/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14:paraId="06507E06" w14:textId="77777777" w:rsidR="00FE423A" w:rsidRDefault="00FE423A" w:rsidP="00FE423A">
      <w:pPr>
        <w:pStyle w:val="PargrafodaLista"/>
        <w:numPr>
          <w:ilvl w:val="0"/>
          <w:numId w:val="22"/>
        </w:numPr>
        <w:jc w:val="both"/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proofErr w:type="gramStart"/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Depositos</w:t>
      </w:r>
      <w:proofErr w:type="spellEnd"/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Deposito, </w:t>
      </w:r>
      <w:proofErr w:type="spellStart"/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Numero_Cartão</w:t>
      </w:r>
      <w:proofErr w:type="spellEnd"/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Agencia, </w:t>
      </w:r>
      <w:proofErr w:type="spellStart"/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B_By_Website</w:t>
      </w:r>
      <w:proofErr w:type="spellEnd"/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Valor, </w:t>
      </w:r>
      <w:proofErr w:type="spellStart"/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D_Data</w:t>
      </w:r>
      <w:proofErr w:type="spellEnd"/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14:paraId="5ABC3F3C" w14:textId="77777777" w:rsidR="00FE423A" w:rsidRPr="005B3E3D" w:rsidRDefault="00FE423A" w:rsidP="003F2224"/>
    <w:p w14:paraId="78CF7BC2" w14:textId="77777777" w:rsidR="003F2224" w:rsidRPr="005B3E3D" w:rsidRDefault="003F2224">
      <w:pPr>
        <w:spacing w:after="200" w:line="276" w:lineRule="auto"/>
      </w:pPr>
      <w:r w:rsidRPr="005B3E3D">
        <w:br w:type="page"/>
      </w:r>
    </w:p>
    <w:p w14:paraId="0E40D7E8" w14:textId="77777777" w:rsidR="00FE423A" w:rsidRPr="00FE423A" w:rsidRDefault="00FE423A" w:rsidP="00FE423A">
      <w:pPr>
        <w:rPr>
          <w:rFonts w:ascii="Calibri Light" w:hAnsi="Calibri Light" w:cs="Calibri Light"/>
          <w:color w:val="92D050"/>
          <w:sz w:val="72"/>
          <w:szCs w:val="72"/>
        </w:rPr>
      </w:pPr>
      <w:r w:rsidRPr="00FE423A">
        <w:rPr>
          <w:rFonts w:ascii="Calibri Light" w:hAnsi="Calibri Light" w:cs="Calibri Light"/>
          <w:color w:val="92D050"/>
          <w:sz w:val="72"/>
          <w:szCs w:val="72"/>
        </w:rPr>
        <w:lastRenderedPageBreak/>
        <w:t>Desenvolvimento</w:t>
      </w:r>
    </w:p>
    <w:p w14:paraId="366E26EE" w14:textId="77777777" w:rsidR="00FE423A" w:rsidRDefault="00FE423A" w:rsidP="00B06697">
      <w:pPr>
        <w:rPr>
          <w:lang w:val="en-US"/>
        </w:rPr>
      </w:pPr>
    </w:p>
    <w:p w14:paraId="0305D7E9" w14:textId="77777777" w:rsidR="00FE423A" w:rsidRDefault="00FE423A" w:rsidP="00FE423A">
      <w:pPr>
        <w:ind w:left="360" w:firstLine="348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Após a resolução das entidades e os seus respetivos campos necessários para o projeto, é possível, agora, separar diferentes tipos de dados em 3 categorias, que são: Dados Pessoais, Dados do Banco, e Dados de transações.</w:t>
      </w:r>
    </w:p>
    <w:p w14:paraId="1238BE98" w14:textId="77777777" w:rsidR="00FE423A" w:rsidRDefault="00FE423A" w:rsidP="00FE423A">
      <w:pPr>
        <w:ind w:left="360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 xml:space="preserve">Com isto, prosseguimos com a ideia de criar um </w:t>
      </w:r>
      <w:proofErr w:type="spellStart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tablespace</w:t>
      </w:r>
      <w:proofErr w:type="spellEnd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para cada tipo de dado diferente já referenciado.</w:t>
      </w:r>
    </w:p>
    <w:p w14:paraId="25F4827F" w14:textId="77777777" w:rsidR="00FE423A" w:rsidRDefault="00FE423A" w:rsidP="00FE423A">
      <w:pPr>
        <w:ind w:left="360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 obtemos a seguinte distribuição:</w:t>
      </w:r>
    </w:p>
    <w:p w14:paraId="303F123D" w14:textId="77777777" w:rsidR="00FE423A" w:rsidRDefault="00FE423A" w:rsidP="00FE423A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Dados Pessoais:</w:t>
      </w:r>
    </w:p>
    <w:p w14:paraId="7EAB684D" w14:textId="77777777" w:rsidR="00FE423A" w:rsidRDefault="00FE423A" w:rsidP="00FE423A">
      <w:pPr>
        <w:pStyle w:val="PargrafodaLista"/>
        <w:numPr>
          <w:ilvl w:val="0"/>
          <w:numId w:val="23"/>
        </w:num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Pessoa</w:t>
      </w:r>
    </w:p>
    <w:p w14:paraId="10CD5061" w14:textId="77777777" w:rsidR="00FE423A" w:rsidRDefault="00FE423A" w:rsidP="00FE423A">
      <w:pPr>
        <w:pStyle w:val="PargrafodaLista"/>
        <w:numPr>
          <w:ilvl w:val="0"/>
          <w:numId w:val="23"/>
        </w:num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Cliente</w:t>
      </w:r>
    </w:p>
    <w:p w14:paraId="2F915D33" w14:textId="77777777" w:rsidR="00FE423A" w:rsidRDefault="00FE423A" w:rsidP="00FE423A">
      <w:pPr>
        <w:pStyle w:val="PargrafodaLista"/>
        <w:numPr>
          <w:ilvl w:val="0"/>
          <w:numId w:val="23"/>
        </w:num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Website_Login</w:t>
      </w:r>
      <w:proofErr w:type="spellEnd"/>
    </w:p>
    <w:p w14:paraId="76B13DB3" w14:textId="77777777" w:rsidR="00FE423A" w:rsidRDefault="00FE423A" w:rsidP="00FE423A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Dados Banco:</w:t>
      </w:r>
    </w:p>
    <w:p w14:paraId="0898E382" w14:textId="77777777" w:rsidR="00FE423A" w:rsidRDefault="00FE423A" w:rsidP="00FE423A">
      <w:pPr>
        <w:pStyle w:val="PargrafodaLista"/>
        <w:numPr>
          <w:ilvl w:val="0"/>
          <w:numId w:val="24"/>
        </w:num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Agencia</w:t>
      </w:r>
      <w:proofErr w:type="gramEnd"/>
    </w:p>
    <w:p w14:paraId="6C5C9FDB" w14:textId="77777777" w:rsidR="00FE423A" w:rsidRDefault="00FE423A" w:rsidP="00FE423A">
      <w:pPr>
        <w:pStyle w:val="PargrafodaLista"/>
        <w:numPr>
          <w:ilvl w:val="0"/>
          <w:numId w:val="24"/>
        </w:num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Funcionario</w:t>
      </w:r>
      <w:proofErr w:type="spellEnd"/>
    </w:p>
    <w:p w14:paraId="386D8627" w14:textId="77777777" w:rsidR="00FE423A" w:rsidRDefault="00FE423A" w:rsidP="00FE423A">
      <w:pPr>
        <w:pStyle w:val="PargrafodaLista"/>
        <w:numPr>
          <w:ilvl w:val="0"/>
          <w:numId w:val="24"/>
        </w:num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Tipo_produtos</w:t>
      </w:r>
      <w:proofErr w:type="spellEnd"/>
    </w:p>
    <w:p w14:paraId="5CC047BB" w14:textId="77777777" w:rsidR="00FE423A" w:rsidRDefault="00FE423A" w:rsidP="00FE423A">
      <w:pPr>
        <w:pStyle w:val="PargrafodaLista"/>
        <w:numPr>
          <w:ilvl w:val="0"/>
          <w:numId w:val="24"/>
        </w:num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Produtos</w:t>
      </w:r>
    </w:p>
    <w:p w14:paraId="578CA84D" w14:textId="77777777" w:rsidR="00FE423A" w:rsidRDefault="00FE423A" w:rsidP="00FE423A">
      <w:pPr>
        <w:pStyle w:val="PargrafodaLista"/>
        <w:numPr>
          <w:ilvl w:val="0"/>
          <w:numId w:val="24"/>
        </w:num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Deposito_ordem</w:t>
      </w:r>
      <w:proofErr w:type="spellEnd"/>
    </w:p>
    <w:p w14:paraId="4A2163DE" w14:textId="77777777" w:rsidR="00FE423A" w:rsidRDefault="00FE423A" w:rsidP="00FE423A">
      <w:pPr>
        <w:pStyle w:val="PargrafodaLista"/>
        <w:numPr>
          <w:ilvl w:val="0"/>
          <w:numId w:val="24"/>
        </w:num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Deposito_Prazo</w:t>
      </w:r>
      <w:proofErr w:type="spellEnd"/>
    </w:p>
    <w:p w14:paraId="7E0129F0" w14:textId="77777777" w:rsidR="00FE423A" w:rsidRDefault="00FE423A" w:rsidP="00FE423A">
      <w:pPr>
        <w:pStyle w:val="PargrafodaLista"/>
        <w:numPr>
          <w:ilvl w:val="0"/>
          <w:numId w:val="24"/>
        </w:num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Sub_titulares</w:t>
      </w:r>
      <w:proofErr w:type="spellEnd"/>
    </w:p>
    <w:p w14:paraId="0DB2EAC8" w14:textId="77777777" w:rsidR="00FE423A" w:rsidRDefault="00FE423A" w:rsidP="00FE423A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Dados transações</w:t>
      </w:r>
    </w:p>
    <w:p w14:paraId="23E5A13F" w14:textId="77777777" w:rsidR="00FE423A" w:rsidRDefault="00FE423A" w:rsidP="00FE423A">
      <w:pPr>
        <w:pStyle w:val="PargrafodaLista"/>
        <w:numPr>
          <w:ilvl w:val="0"/>
          <w:numId w:val="25"/>
        </w:num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Transferências</w:t>
      </w:r>
    </w:p>
    <w:p w14:paraId="3B67B645" w14:textId="77777777" w:rsidR="00FE423A" w:rsidRDefault="00FE423A" w:rsidP="00FE423A">
      <w:pPr>
        <w:pStyle w:val="PargrafodaLista"/>
        <w:numPr>
          <w:ilvl w:val="0"/>
          <w:numId w:val="25"/>
        </w:num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Levantamento</w:t>
      </w:r>
    </w:p>
    <w:p w14:paraId="14C83A61" w14:textId="77777777" w:rsidR="00FE423A" w:rsidRDefault="00FE423A" w:rsidP="00FE423A">
      <w:pPr>
        <w:pStyle w:val="PargrafodaLista"/>
        <w:numPr>
          <w:ilvl w:val="0"/>
          <w:numId w:val="25"/>
        </w:num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Deposito</w:t>
      </w:r>
    </w:p>
    <w:p w14:paraId="74BCF7A7" w14:textId="6FC367B3" w:rsidR="00B06697" w:rsidRPr="00545465" w:rsidRDefault="00B06697" w:rsidP="00B06697">
      <w:pPr>
        <w:rPr>
          <w:lang w:val="en-US"/>
        </w:rPr>
      </w:pPr>
      <w:r w:rsidRPr="00545465">
        <w:rPr>
          <w:lang w:val="en-US"/>
        </w:rPr>
        <w:br w:type="page"/>
      </w:r>
    </w:p>
    <w:p w14:paraId="61B9E45D" w14:textId="3AF6E575" w:rsidR="00FE423A" w:rsidRPr="00FE423A" w:rsidRDefault="00FE423A" w:rsidP="00FE423A">
      <w:pPr>
        <w:rPr>
          <w:rFonts w:ascii="Calibri Light" w:hAnsi="Calibri Light" w:cs="Calibri Light"/>
          <w:color w:val="92D050"/>
          <w:sz w:val="72"/>
          <w:szCs w:val="72"/>
        </w:rPr>
      </w:pPr>
      <w:r>
        <w:rPr>
          <w:rFonts w:ascii="Calibri Light" w:hAnsi="Calibri Light" w:cs="Calibri Light"/>
          <w:color w:val="92D050"/>
          <w:sz w:val="72"/>
          <w:szCs w:val="72"/>
        </w:rPr>
        <w:lastRenderedPageBreak/>
        <w:t>Estimativa de Espaço necessário por Registo</w:t>
      </w:r>
    </w:p>
    <w:tbl>
      <w:tblPr>
        <w:tblStyle w:val="TabelacomGrelha"/>
        <w:tblpPr w:leftFromText="181" w:rightFromText="181" w:vertAnchor="text" w:tblpY="1"/>
        <w:tblOverlap w:val="never"/>
        <w:tblW w:w="6946" w:type="dxa"/>
        <w:tblLayout w:type="fixed"/>
        <w:tblLook w:val="04A0" w:firstRow="1" w:lastRow="0" w:firstColumn="1" w:lastColumn="0" w:noHBand="0" w:noVBand="1"/>
      </w:tblPr>
      <w:tblGrid>
        <w:gridCol w:w="3473"/>
        <w:gridCol w:w="3473"/>
      </w:tblGrid>
      <w:tr w:rsidR="00B055B1" w:rsidRPr="005B3E3D" w14:paraId="31E7CA70" w14:textId="77777777" w:rsidTr="0009271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473" w:type="dxa"/>
          </w:tcPr>
          <w:p w14:paraId="3F759D9D" w14:textId="77777777" w:rsidR="00FE423A" w:rsidRDefault="00FE423A" w:rsidP="00FE423A">
            <w:pPr>
              <w:rPr>
                <w:color w:val="000000" w:themeColor="text1"/>
                <w:sz w:val="2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57219B95" w14:textId="7C685067" w:rsidR="00FE423A" w:rsidRPr="00FE423A" w:rsidRDefault="00B311B9" w:rsidP="00FE423A">
            <w:pPr>
              <w:rPr>
                <w:color w:val="000000" w:themeColor="text1"/>
                <w:sz w:val="2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>
              <w:rPr>
                <w:color w:val="92D050"/>
                <w:sz w:val="2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TableSpace</w:t>
            </w:r>
            <w:proofErr w:type="spellEnd"/>
            <w:r>
              <w:rPr>
                <w:color w:val="92D050"/>
                <w:sz w:val="2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>
              <w:rPr>
                <w:color w:val="92D050"/>
                <w:sz w:val="2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="00FE423A" w:rsidRPr="00FE423A">
              <w:rPr>
                <w:color w:val="000000" w:themeColor="text1"/>
                <w:sz w:val="2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- </w:t>
            </w:r>
            <w:r>
              <w:rPr>
                <w:color w:val="000000" w:themeColor="text1"/>
                <w:sz w:val="2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180</w:t>
            </w:r>
            <w:r w:rsidR="00FE423A" w:rsidRPr="00FE423A">
              <w:rPr>
                <w:color w:val="000000" w:themeColor="text1"/>
                <w:sz w:val="2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bytes</w:t>
            </w:r>
          </w:p>
          <w:p w14:paraId="6483C76C" w14:textId="5B65B5D6" w:rsidR="00FE423A" w:rsidRDefault="00B311B9" w:rsidP="00FE423A">
            <w:pPr>
              <w:rPr>
                <w:color w:val="000000" w:themeColor="text1"/>
                <w:sz w:val="2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>
              <w:rPr>
                <w:color w:val="000000" w:themeColor="text1"/>
                <w:sz w:val="2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Transaçoes</w:t>
            </w:r>
            <w:proofErr w:type="spellEnd"/>
            <w:r>
              <w:rPr>
                <w:color w:val="000000" w:themeColor="text1"/>
                <w:sz w:val="2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– 95 bytes</w:t>
            </w:r>
          </w:p>
          <w:p w14:paraId="67FDC0F6" w14:textId="4169E49D" w:rsidR="00B311B9" w:rsidRDefault="00B311B9" w:rsidP="00FE423A">
            <w:pPr>
              <w:rPr>
                <w:color w:val="000000" w:themeColor="text1"/>
                <w:sz w:val="2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color w:val="000000" w:themeColor="text1"/>
                <w:sz w:val="2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Operação – 85 bytes</w:t>
            </w:r>
          </w:p>
          <w:p w14:paraId="16743D1F" w14:textId="77777777" w:rsidR="00B311B9" w:rsidRPr="00FE423A" w:rsidRDefault="00B311B9" w:rsidP="00FE423A">
            <w:pPr>
              <w:rPr>
                <w:color w:val="000000" w:themeColor="text1"/>
                <w:sz w:val="2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2E86556C" w14:textId="05C290A2" w:rsidR="00FE423A" w:rsidRDefault="00B311B9" w:rsidP="00FE423A">
            <w:pPr>
              <w:rPr>
                <w:color w:val="000000" w:themeColor="text1"/>
                <w:sz w:val="2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>
              <w:rPr>
                <w:color w:val="92D050"/>
                <w:sz w:val="2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TableSpace</w:t>
            </w:r>
            <w:proofErr w:type="spellEnd"/>
            <w:r>
              <w:rPr>
                <w:color w:val="92D050"/>
                <w:sz w:val="2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2</w:t>
            </w:r>
            <w:r w:rsidR="00FE423A" w:rsidRPr="00FE423A">
              <w:rPr>
                <w:color w:val="92D050"/>
                <w:sz w:val="2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="00FE423A" w:rsidRPr="00FE423A">
              <w:rPr>
                <w:color w:val="000000" w:themeColor="text1"/>
                <w:sz w:val="2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– </w:t>
            </w:r>
            <w:r>
              <w:rPr>
                <w:color w:val="000000" w:themeColor="text1"/>
                <w:sz w:val="2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385</w:t>
            </w:r>
            <w:r w:rsidR="00FE423A" w:rsidRPr="00FE423A">
              <w:rPr>
                <w:color w:val="000000" w:themeColor="text1"/>
                <w:sz w:val="2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bytes</w:t>
            </w:r>
          </w:p>
          <w:p w14:paraId="2D5B1FDE" w14:textId="2F19AE2E" w:rsidR="00B311B9" w:rsidRPr="00FE423A" w:rsidRDefault="00B311B9" w:rsidP="00B311B9">
            <w:pPr>
              <w:rPr>
                <w:color w:val="000000" w:themeColor="text1"/>
                <w:sz w:val="2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FE423A">
              <w:rPr>
                <w:color w:val="000000" w:themeColor="text1"/>
                <w:sz w:val="2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clientes - </w:t>
            </w:r>
            <w:r>
              <w:rPr>
                <w:color w:val="000000" w:themeColor="text1"/>
                <w:sz w:val="2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40</w:t>
            </w:r>
            <w:r w:rsidRPr="00FE423A">
              <w:rPr>
                <w:color w:val="000000" w:themeColor="text1"/>
                <w:sz w:val="2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bytes</w:t>
            </w:r>
          </w:p>
          <w:p w14:paraId="4CFE3615" w14:textId="4E260AC5" w:rsidR="00B311B9" w:rsidRPr="00FE423A" w:rsidRDefault="00B311B9" w:rsidP="00B311B9">
            <w:pPr>
              <w:rPr>
                <w:color w:val="000000" w:themeColor="text1"/>
                <w:sz w:val="2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proofErr w:type="gramStart"/>
            <w:r w:rsidRPr="00FE423A">
              <w:rPr>
                <w:color w:val="000000" w:themeColor="text1"/>
                <w:sz w:val="2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sub_titulares</w:t>
            </w:r>
            <w:proofErr w:type="spellEnd"/>
            <w:proofErr w:type="gramEnd"/>
            <w:r w:rsidRPr="00FE423A">
              <w:rPr>
                <w:color w:val="000000" w:themeColor="text1"/>
                <w:sz w:val="2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- </w:t>
            </w:r>
            <w:r>
              <w:rPr>
                <w:color w:val="000000" w:themeColor="text1"/>
                <w:sz w:val="2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30</w:t>
            </w:r>
            <w:r w:rsidRPr="00FE423A">
              <w:rPr>
                <w:color w:val="000000" w:themeColor="text1"/>
                <w:sz w:val="2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bytes</w:t>
            </w:r>
          </w:p>
          <w:p w14:paraId="6FC4AF8B" w14:textId="4F36EC6E" w:rsidR="00B311B9" w:rsidRPr="00FE423A" w:rsidRDefault="00B311B9" w:rsidP="00B311B9">
            <w:pPr>
              <w:rPr>
                <w:color w:val="000000" w:themeColor="text1"/>
                <w:sz w:val="2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 w:rsidRPr="00FE423A">
              <w:rPr>
                <w:color w:val="000000" w:themeColor="text1"/>
                <w:sz w:val="2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website_login</w:t>
            </w:r>
            <w:proofErr w:type="spellEnd"/>
            <w:r w:rsidRPr="00FE423A">
              <w:rPr>
                <w:color w:val="000000" w:themeColor="text1"/>
                <w:sz w:val="2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- </w:t>
            </w:r>
            <w:r>
              <w:rPr>
                <w:color w:val="000000" w:themeColor="text1"/>
                <w:sz w:val="2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50</w:t>
            </w:r>
            <w:r w:rsidRPr="00FE423A">
              <w:rPr>
                <w:color w:val="000000" w:themeColor="text1"/>
                <w:sz w:val="2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bytes</w:t>
            </w:r>
          </w:p>
          <w:p w14:paraId="31790BFE" w14:textId="77777777" w:rsidR="00B311B9" w:rsidRPr="00FE423A" w:rsidRDefault="00B311B9" w:rsidP="00B311B9">
            <w:pPr>
              <w:rPr>
                <w:color w:val="000000" w:themeColor="text1"/>
                <w:sz w:val="2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 w:rsidRPr="00FE423A">
              <w:rPr>
                <w:color w:val="000000" w:themeColor="text1"/>
                <w:sz w:val="2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cartão_debito</w:t>
            </w:r>
            <w:proofErr w:type="spellEnd"/>
            <w:r w:rsidRPr="00FE423A">
              <w:rPr>
                <w:color w:val="000000" w:themeColor="text1"/>
                <w:sz w:val="2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- 70 bytes</w:t>
            </w:r>
          </w:p>
          <w:p w14:paraId="1BE28A25" w14:textId="1134B616" w:rsidR="00B311B9" w:rsidRPr="00FE423A" w:rsidRDefault="00B311B9" w:rsidP="00B311B9">
            <w:pPr>
              <w:rPr>
                <w:color w:val="000000" w:themeColor="text1"/>
                <w:sz w:val="2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FE423A">
              <w:rPr>
                <w:color w:val="000000" w:themeColor="text1"/>
                <w:sz w:val="2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pessoa - </w:t>
            </w:r>
            <w:r>
              <w:rPr>
                <w:color w:val="000000" w:themeColor="text1"/>
                <w:sz w:val="2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105</w:t>
            </w:r>
            <w:r w:rsidRPr="00FE423A">
              <w:rPr>
                <w:color w:val="000000" w:themeColor="text1"/>
                <w:sz w:val="2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bytes</w:t>
            </w:r>
          </w:p>
          <w:p w14:paraId="53357880" w14:textId="77777777" w:rsidR="00B311B9" w:rsidRDefault="00B311B9" w:rsidP="00FE423A">
            <w:pPr>
              <w:rPr>
                <w:color w:val="000000" w:themeColor="text1"/>
                <w:sz w:val="2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071EA193" w14:textId="07179F4E" w:rsidR="00FE423A" w:rsidRDefault="00B311B9" w:rsidP="00FE423A">
            <w:pPr>
              <w:rPr>
                <w:color w:val="000000" w:themeColor="text1"/>
                <w:sz w:val="2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>
              <w:rPr>
                <w:color w:val="92D050"/>
                <w:sz w:val="2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TableSpace</w:t>
            </w:r>
            <w:proofErr w:type="spellEnd"/>
            <w:r>
              <w:rPr>
                <w:color w:val="92D050"/>
                <w:sz w:val="2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>
              <w:rPr>
                <w:color w:val="92D050"/>
                <w:sz w:val="2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3 </w:t>
            </w:r>
            <w:r w:rsidR="00FE423A" w:rsidRPr="00FE423A">
              <w:rPr>
                <w:color w:val="000000" w:themeColor="text1"/>
                <w:sz w:val="2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- </w:t>
            </w:r>
            <w:r>
              <w:rPr>
                <w:color w:val="000000" w:themeColor="text1"/>
                <w:sz w:val="2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295</w:t>
            </w:r>
            <w:r w:rsidR="00FE423A" w:rsidRPr="00FE423A">
              <w:rPr>
                <w:color w:val="000000" w:themeColor="text1"/>
                <w:sz w:val="2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bytes</w:t>
            </w:r>
          </w:p>
          <w:p w14:paraId="12BA1B2C" w14:textId="77777777" w:rsidR="00B311B9" w:rsidRPr="00FE423A" w:rsidRDefault="00B311B9" w:rsidP="00B311B9">
            <w:pPr>
              <w:rPr>
                <w:color w:val="000000" w:themeColor="text1"/>
                <w:sz w:val="2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 w:rsidRPr="00FE423A">
              <w:rPr>
                <w:color w:val="000000" w:themeColor="text1"/>
                <w:sz w:val="2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funcionarios</w:t>
            </w:r>
            <w:proofErr w:type="spellEnd"/>
            <w:r w:rsidRPr="00FE423A">
              <w:rPr>
                <w:color w:val="000000" w:themeColor="text1"/>
                <w:sz w:val="2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- </w:t>
            </w:r>
            <w:r>
              <w:rPr>
                <w:color w:val="000000" w:themeColor="text1"/>
                <w:sz w:val="2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50</w:t>
            </w:r>
            <w:r w:rsidRPr="00FE423A">
              <w:rPr>
                <w:color w:val="000000" w:themeColor="text1"/>
                <w:sz w:val="2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bytes</w:t>
            </w:r>
          </w:p>
          <w:p w14:paraId="57977AA4" w14:textId="7E319901" w:rsidR="00B311B9" w:rsidRPr="00FE423A" w:rsidRDefault="00B311B9" w:rsidP="00B311B9">
            <w:pPr>
              <w:rPr>
                <w:color w:val="000000" w:themeColor="text1"/>
                <w:sz w:val="2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gramStart"/>
            <w:r w:rsidRPr="00FE423A">
              <w:rPr>
                <w:color w:val="000000" w:themeColor="text1"/>
                <w:sz w:val="2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agencias</w:t>
            </w:r>
            <w:proofErr w:type="gramEnd"/>
            <w:r w:rsidRPr="00FE423A">
              <w:rPr>
                <w:color w:val="000000" w:themeColor="text1"/>
                <w:sz w:val="2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- </w:t>
            </w:r>
            <w:r>
              <w:rPr>
                <w:color w:val="000000" w:themeColor="text1"/>
                <w:sz w:val="2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65</w:t>
            </w:r>
            <w:r w:rsidRPr="00FE423A">
              <w:rPr>
                <w:color w:val="000000" w:themeColor="text1"/>
                <w:sz w:val="2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bytes</w:t>
            </w:r>
          </w:p>
          <w:p w14:paraId="3C947980" w14:textId="25A7AFF5" w:rsidR="00B311B9" w:rsidRDefault="00B311B9" w:rsidP="00FE423A">
            <w:pPr>
              <w:rPr>
                <w:color w:val="000000" w:themeColor="text1"/>
                <w:sz w:val="2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color w:val="000000" w:themeColor="text1"/>
                <w:sz w:val="2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país – 25 bytes</w:t>
            </w:r>
          </w:p>
          <w:p w14:paraId="2D160679" w14:textId="775DADDE" w:rsidR="00B311B9" w:rsidRDefault="00B311B9" w:rsidP="00FE423A">
            <w:pPr>
              <w:rPr>
                <w:color w:val="000000" w:themeColor="text1"/>
                <w:sz w:val="2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color w:val="000000" w:themeColor="text1"/>
                <w:sz w:val="2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distrito – 30 bytes</w:t>
            </w:r>
          </w:p>
          <w:p w14:paraId="5FE40460" w14:textId="57492A91" w:rsidR="00B311B9" w:rsidRDefault="00B311B9" w:rsidP="00FE423A">
            <w:pPr>
              <w:rPr>
                <w:color w:val="000000" w:themeColor="text1"/>
                <w:sz w:val="2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color w:val="000000" w:themeColor="text1"/>
                <w:sz w:val="2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cidade – 30 bytes</w:t>
            </w:r>
          </w:p>
          <w:p w14:paraId="08681261" w14:textId="5AF3DF37" w:rsidR="00B311B9" w:rsidRDefault="00B311B9" w:rsidP="00B311B9">
            <w:pPr>
              <w:rPr>
                <w:color w:val="000000" w:themeColor="text1"/>
                <w:sz w:val="2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FE423A">
              <w:rPr>
                <w:color w:val="000000" w:themeColor="text1"/>
                <w:sz w:val="2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produtos - </w:t>
            </w:r>
            <w:r>
              <w:rPr>
                <w:color w:val="000000" w:themeColor="text1"/>
                <w:sz w:val="2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40</w:t>
            </w:r>
            <w:r w:rsidRPr="00FE423A">
              <w:rPr>
                <w:color w:val="000000" w:themeColor="text1"/>
                <w:sz w:val="2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bytes</w:t>
            </w:r>
          </w:p>
          <w:p w14:paraId="7FD142B5" w14:textId="21D31FA6" w:rsidR="00B311B9" w:rsidRDefault="00B311B9" w:rsidP="00B311B9">
            <w:pPr>
              <w:rPr>
                <w:color w:val="000000" w:themeColor="text1"/>
                <w:sz w:val="2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 w:rsidRPr="00FE423A">
              <w:rPr>
                <w:color w:val="000000" w:themeColor="text1"/>
                <w:sz w:val="2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tipos_produto</w:t>
            </w:r>
            <w:proofErr w:type="spellEnd"/>
            <w:r w:rsidRPr="00FE423A">
              <w:rPr>
                <w:color w:val="000000" w:themeColor="text1"/>
                <w:sz w:val="2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- 3</w:t>
            </w:r>
            <w:r>
              <w:rPr>
                <w:color w:val="000000" w:themeColor="text1"/>
                <w:sz w:val="2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Pr="00FE423A">
              <w:rPr>
                <w:color w:val="000000" w:themeColor="text1"/>
                <w:sz w:val="2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byte</w:t>
            </w:r>
            <w:r>
              <w:rPr>
                <w:color w:val="000000" w:themeColor="text1"/>
                <w:sz w:val="2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</w:t>
            </w:r>
          </w:p>
          <w:p w14:paraId="29F89B79" w14:textId="1681D2C0" w:rsidR="00B055B1" w:rsidRPr="00B311B9" w:rsidRDefault="00B311B9" w:rsidP="00B311B9">
            <w:pPr>
              <w:rPr>
                <w:color w:val="000000" w:themeColor="text1"/>
                <w:sz w:val="2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 w:rsidRPr="00FE423A">
              <w:rPr>
                <w:color w:val="000000" w:themeColor="text1"/>
                <w:sz w:val="2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categoria_transacoes</w:t>
            </w:r>
            <w:proofErr w:type="spellEnd"/>
            <w:r w:rsidRPr="00FE423A">
              <w:rPr>
                <w:color w:val="000000" w:themeColor="text1"/>
                <w:sz w:val="2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>
              <w:rPr>
                <w:color w:val="000000" w:themeColor="text1"/>
                <w:sz w:val="2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–</w:t>
            </w:r>
            <w:r w:rsidRPr="00FE423A">
              <w:rPr>
                <w:color w:val="000000" w:themeColor="text1"/>
                <w:sz w:val="2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>
              <w:rPr>
                <w:color w:val="000000" w:themeColor="text1"/>
                <w:sz w:val="2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25 </w:t>
            </w:r>
            <w:r w:rsidRPr="00FE423A">
              <w:rPr>
                <w:color w:val="000000" w:themeColor="text1"/>
                <w:sz w:val="2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byte</w:t>
            </w:r>
            <w:r>
              <w:rPr>
                <w:color w:val="000000" w:themeColor="text1"/>
                <w:sz w:val="2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</w:t>
            </w:r>
          </w:p>
        </w:tc>
        <w:tc>
          <w:tcPr>
            <w:tcW w:w="3473" w:type="dxa"/>
          </w:tcPr>
          <w:p w14:paraId="41714819" w14:textId="0DDF7A57" w:rsidR="00B055B1" w:rsidRPr="005B3E3D" w:rsidRDefault="00B055B1" w:rsidP="00092714"/>
        </w:tc>
      </w:tr>
    </w:tbl>
    <w:p w14:paraId="30A97232" w14:textId="73E68764" w:rsidR="00FE423A" w:rsidRPr="00FE423A" w:rsidRDefault="0046632A" w:rsidP="00FE423A">
      <w:pPr>
        <w:rPr>
          <w:rFonts w:ascii="Calibri Light" w:hAnsi="Calibri Light" w:cs="Calibri Light"/>
          <w:color w:val="92D050"/>
          <w:sz w:val="72"/>
          <w:szCs w:val="72"/>
        </w:rPr>
      </w:pPr>
      <w:r w:rsidRPr="0046632A">
        <w:rPr>
          <w:rFonts w:ascii="Calibri Light" w:hAnsi="Calibri Light" w:cs="Calibri Light"/>
          <w:noProof/>
          <w:color w:val="92D050"/>
          <w:sz w:val="72"/>
          <w:szCs w:val="72"/>
        </w:rPr>
        <w:lastRenderedPageBreak/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16269981" wp14:editId="066D1D6F">
                <wp:simplePos x="0" y="0"/>
                <wp:positionH relativeFrom="column">
                  <wp:posOffset>4863465</wp:posOffset>
                </wp:positionH>
                <wp:positionV relativeFrom="paragraph">
                  <wp:posOffset>8255</wp:posOffset>
                </wp:positionV>
                <wp:extent cx="1528445" cy="750570"/>
                <wp:effectExtent l="0" t="0" r="14605" b="11430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28445" cy="7505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B677A0" w14:textId="77777777" w:rsidR="0046632A" w:rsidRDefault="0046632A" w:rsidP="0046632A">
                            <w:proofErr w:type="gramStart"/>
                            <w:r>
                              <w:rPr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!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Ctrl</w:t>
                            </w:r>
                            <w:proofErr w:type="gramEnd"/>
                            <w:r>
                              <w:rPr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+clique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na imagem para zoom!</w:t>
                            </w:r>
                          </w:p>
                          <w:p w14:paraId="5F8E30F2" w14:textId="6CAA1A9E" w:rsidR="0046632A" w:rsidRDefault="0046632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6269981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382.95pt;margin-top:.65pt;width:120.35pt;height:59.1pt;z-index:2516807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">
                <v:textbox>
                  <w:txbxContent>
                    <w:p w14:paraId="1FB677A0" w14:textId="77777777" w:rsidR="0046632A" w:rsidRDefault="0046632A" w:rsidP="0046632A">
                      <w:proofErr w:type="gramStart"/>
                      <w:r>
                        <w:rPr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!</w:t>
                      </w:r>
                      <w:proofErr w:type="spellStart"/>
                      <w:r>
                        <w:rPr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Ctrl</w:t>
                      </w:r>
                      <w:proofErr w:type="gramEnd"/>
                      <w:r>
                        <w:rPr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+clique</w:t>
                      </w:r>
                      <w:proofErr w:type="spellEnd"/>
                      <w:r>
                        <w:rPr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na imagem para zoom!</w:t>
                      </w:r>
                    </w:p>
                    <w:p w14:paraId="5F8E30F2" w14:textId="6CAA1A9E" w:rsidR="0046632A" w:rsidRDefault="0046632A"/>
                  </w:txbxContent>
                </v:textbox>
                <w10:wrap type="square"/>
              </v:shape>
            </w:pict>
          </mc:Fallback>
        </mc:AlternateContent>
      </w:r>
      <w:r w:rsidR="00FE423A">
        <w:rPr>
          <w:rFonts w:ascii="Calibri Light" w:hAnsi="Calibri Light" w:cs="Calibri Light"/>
          <w:color w:val="92D050"/>
          <w:sz w:val="72"/>
          <w:szCs w:val="72"/>
        </w:rPr>
        <w:t>Modelo de Relação de Entidades</w:t>
      </w:r>
    </w:p>
    <w:p w14:paraId="0A9830BD" w14:textId="77777777" w:rsidR="00B8329E" w:rsidRDefault="00B8329E">
      <w:pPr>
        <w:spacing w:after="200" w:line="276" w:lineRule="auto"/>
        <w:rPr>
          <w:noProof/>
        </w:rPr>
      </w:pPr>
    </w:p>
    <w:p w14:paraId="244DFEFC" w14:textId="2C0B874B" w:rsidR="00B06697" w:rsidRPr="005B3E3D" w:rsidRDefault="00B8329E">
      <w:pPr>
        <w:spacing w:after="200" w:line="276" w:lineRule="auto"/>
      </w:pPr>
      <w:r>
        <w:rPr>
          <w:noProof/>
        </w:rPr>
        <w:drawing>
          <wp:inline distT="0" distB="0" distL="0" distR="0" wp14:anchorId="45C7500F" wp14:editId="2BD93B8A">
            <wp:extent cx="6713382" cy="6477519"/>
            <wp:effectExtent l="0" t="0" r="0" b="0"/>
            <wp:docPr id="26" name="Imagem 26">
              <a:hlinkClick xmlns:a="http://schemas.openxmlformats.org/drawingml/2006/main" r:id="rId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>
                      <a:hlinkClick r:id="rId1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9479" cy="649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06697" w:rsidRPr="005B3E3D">
        <w:br w:type="page"/>
      </w:r>
    </w:p>
    <w:p w14:paraId="0719A49A" w14:textId="1AD4335B" w:rsidR="00B06697" w:rsidRPr="00FE423A" w:rsidRDefault="00FE423A" w:rsidP="00FC3A87">
      <w:pPr>
        <w:pStyle w:val="Sectiontitle"/>
        <w:rPr>
          <w:rFonts w:ascii="Calibri Light" w:hAnsi="Calibri Light" w:cs="Calibri Light"/>
          <w:color w:val="92D050"/>
          <w:sz w:val="72"/>
          <w:szCs w:val="72"/>
        </w:rPr>
      </w:pPr>
      <w:proofErr w:type="spellStart"/>
      <w:r w:rsidRPr="00FE423A">
        <w:rPr>
          <w:rFonts w:ascii="Calibri Light" w:hAnsi="Calibri Light" w:cs="Calibri Light"/>
          <w:color w:val="92D050"/>
          <w:sz w:val="72"/>
          <w:szCs w:val="72"/>
        </w:rPr>
        <w:lastRenderedPageBreak/>
        <w:t>Views</w:t>
      </w:r>
      <w:proofErr w:type="spellEnd"/>
      <w:r w:rsidRPr="00FE423A">
        <w:rPr>
          <w:rFonts w:ascii="Calibri Light" w:hAnsi="Calibri Light" w:cs="Calibri Light"/>
          <w:color w:val="92D050"/>
          <w:sz w:val="72"/>
          <w:szCs w:val="72"/>
        </w:rPr>
        <w:t xml:space="preserve"> necessárias</w:t>
      </w:r>
    </w:p>
    <w:p w14:paraId="45881329" w14:textId="77777777" w:rsidR="002B4054" w:rsidRPr="005B3E3D" w:rsidRDefault="002B4054" w:rsidP="002B4054"/>
    <w:p w14:paraId="47CC19C5" w14:textId="77777777" w:rsidR="00FE423A" w:rsidRDefault="00FE423A" w:rsidP="00FE423A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As </w:t>
      </w:r>
      <w:proofErr w:type="spellStart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views</w:t>
      </w:r>
      <w:proofErr w:type="spellEnd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que achamos necessárias foram as seguintes:</w:t>
      </w:r>
    </w:p>
    <w:p w14:paraId="7C0574DA" w14:textId="77777777" w:rsidR="00FE423A" w:rsidRDefault="00FE423A" w:rsidP="00FE423A">
      <w:pPr>
        <w:pStyle w:val="PargrafodaLista"/>
        <w:numPr>
          <w:ilvl w:val="0"/>
          <w:numId w:val="26"/>
        </w:num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Clientes</w:t>
      </w:r>
    </w:p>
    <w:p w14:paraId="7860CAAD" w14:textId="77777777" w:rsidR="00FE423A" w:rsidRDefault="00FE423A" w:rsidP="00FE423A">
      <w:pPr>
        <w:pStyle w:val="PargrafodaLista"/>
        <w:numPr>
          <w:ilvl w:val="0"/>
          <w:numId w:val="26"/>
        </w:num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Funcionários</w:t>
      </w:r>
    </w:p>
    <w:p w14:paraId="344C35E0" w14:textId="77777777" w:rsidR="00FE423A" w:rsidRDefault="00FE423A" w:rsidP="00FE423A">
      <w:pPr>
        <w:pStyle w:val="PargrafodaLista"/>
        <w:numPr>
          <w:ilvl w:val="0"/>
          <w:numId w:val="26"/>
        </w:num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Agências</w:t>
      </w:r>
    </w:p>
    <w:p w14:paraId="6ABBA2EC" w14:textId="77777777" w:rsidR="00FE423A" w:rsidRDefault="00FE423A" w:rsidP="00FE423A">
      <w:pPr>
        <w:pStyle w:val="PargrafodaLista"/>
        <w:numPr>
          <w:ilvl w:val="0"/>
          <w:numId w:val="26"/>
        </w:num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Gerentes</w:t>
      </w:r>
    </w:p>
    <w:p w14:paraId="3B661BB0" w14:textId="77777777" w:rsidR="00FE423A" w:rsidRDefault="00FE423A" w:rsidP="00FE423A">
      <w:pPr>
        <w:pStyle w:val="PargrafodaLista"/>
        <w:numPr>
          <w:ilvl w:val="0"/>
          <w:numId w:val="26"/>
        </w:num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Tipos Produto</w:t>
      </w:r>
    </w:p>
    <w:p w14:paraId="5741149D" w14:textId="77777777" w:rsidR="00FE423A" w:rsidRPr="00761531" w:rsidRDefault="00FE423A" w:rsidP="00FE423A">
      <w:pPr>
        <w:pStyle w:val="PargrafodaLista"/>
        <w:numPr>
          <w:ilvl w:val="0"/>
          <w:numId w:val="26"/>
        </w:num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Categoria de Transações</w:t>
      </w:r>
    </w:p>
    <w:p w14:paraId="78E289C8" w14:textId="40A2B437" w:rsidR="009D5174" w:rsidRDefault="009D5174" w:rsidP="00FC3A87">
      <w:pPr>
        <w:rPr>
          <w:rFonts w:ascii="Calibri Light" w:hAnsi="Calibri Light" w:cs="Calibri Light"/>
          <w:sz w:val="20"/>
          <w:szCs w:val="20"/>
        </w:rPr>
      </w:pPr>
    </w:p>
    <w:p w14:paraId="3CE877EC" w14:textId="2FCCDEE4" w:rsidR="0042798A" w:rsidRDefault="0042798A" w:rsidP="00FC3A87">
      <w:pPr>
        <w:rPr>
          <w:rFonts w:ascii="Calibri Light" w:hAnsi="Calibri Light" w:cs="Calibri Light"/>
          <w:sz w:val="20"/>
          <w:szCs w:val="20"/>
        </w:rPr>
      </w:pPr>
    </w:p>
    <w:p w14:paraId="618FAE30" w14:textId="4BEECFE6" w:rsidR="0042798A" w:rsidRDefault="0042798A" w:rsidP="00FC3A87">
      <w:pPr>
        <w:rPr>
          <w:rFonts w:ascii="Calibri Light" w:hAnsi="Calibri Light" w:cs="Calibri Light"/>
          <w:sz w:val="20"/>
          <w:szCs w:val="20"/>
        </w:rPr>
      </w:pPr>
    </w:p>
    <w:p w14:paraId="23AA8C6A" w14:textId="7DE27E0E" w:rsidR="0042798A" w:rsidRDefault="0042798A" w:rsidP="00FC3A87">
      <w:pPr>
        <w:rPr>
          <w:rFonts w:ascii="Calibri Light" w:hAnsi="Calibri Light" w:cs="Calibri Light"/>
          <w:sz w:val="20"/>
          <w:szCs w:val="20"/>
        </w:rPr>
      </w:pPr>
    </w:p>
    <w:p w14:paraId="750AD4CC" w14:textId="0F284C54" w:rsidR="0042798A" w:rsidRDefault="0042798A" w:rsidP="00FC3A87">
      <w:pPr>
        <w:rPr>
          <w:rFonts w:ascii="Calibri Light" w:hAnsi="Calibri Light" w:cs="Calibri Light"/>
          <w:sz w:val="20"/>
          <w:szCs w:val="20"/>
        </w:rPr>
      </w:pPr>
    </w:p>
    <w:p w14:paraId="1804E432" w14:textId="362E1B9E" w:rsidR="0042798A" w:rsidRDefault="0042798A" w:rsidP="00FC3A87">
      <w:pPr>
        <w:rPr>
          <w:rFonts w:ascii="Calibri Light" w:hAnsi="Calibri Light" w:cs="Calibri Light"/>
          <w:sz w:val="20"/>
          <w:szCs w:val="20"/>
        </w:rPr>
      </w:pPr>
    </w:p>
    <w:p w14:paraId="21E641DC" w14:textId="350E947D" w:rsidR="0042798A" w:rsidRDefault="0042798A" w:rsidP="00FC3A87">
      <w:pPr>
        <w:rPr>
          <w:rFonts w:ascii="Calibri Light" w:hAnsi="Calibri Light" w:cs="Calibri Light"/>
          <w:sz w:val="20"/>
          <w:szCs w:val="20"/>
        </w:rPr>
      </w:pPr>
    </w:p>
    <w:p w14:paraId="0B633C68" w14:textId="2E0F436A" w:rsidR="0042798A" w:rsidRDefault="0042798A" w:rsidP="00FC3A87">
      <w:pPr>
        <w:rPr>
          <w:rFonts w:ascii="Calibri Light" w:hAnsi="Calibri Light" w:cs="Calibri Light"/>
          <w:sz w:val="20"/>
          <w:szCs w:val="20"/>
        </w:rPr>
      </w:pPr>
    </w:p>
    <w:p w14:paraId="1A99F5D4" w14:textId="570C77F4" w:rsidR="0042798A" w:rsidRDefault="0042798A" w:rsidP="00FC3A87">
      <w:pPr>
        <w:rPr>
          <w:rFonts w:ascii="Calibri Light" w:hAnsi="Calibri Light" w:cs="Calibri Light"/>
          <w:sz w:val="20"/>
          <w:szCs w:val="20"/>
        </w:rPr>
      </w:pPr>
    </w:p>
    <w:p w14:paraId="1462AB8D" w14:textId="51B61E1D" w:rsidR="0042798A" w:rsidRDefault="0042798A" w:rsidP="00FC3A87">
      <w:pPr>
        <w:rPr>
          <w:rFonts w:ascii="Calibri Light" w:hAnsi="Calibri Light" w:cs="Calibri Light"/>
          <w:sz w:val="20"/>
          <w:szCs w:val="20"/>
        </w:rPr>
      </w:pPr>
    </w:p>
    <w:p w14:paraId="52AE1DB1" w14:textId="1F20AB98" w:rsidR="0042798A" w:rsidRDefault="0042798A" w:rsidP="00FC3A87">
      <w:pPr>
        <w:rPr>
          <w:rFonts w:ascii="Calibri Light" w:hAnsi="Calibri Light" w:cs="Calibri Light"/>
          <w:sz w:val="20"/>
          <w:szCs w:val="20"/>
        </w:rPr>
      </w:pPr>
    </w:p>
    <w:p w14:paraId="4363AA67" w14:textId="3E94E083" w:rsidR="0042798A" w:rsidRDefault="0042798A" w:rsidP="00FC3A87">
      <w:pPr>
        <w:rPr>
          <w:rFonts w:ascii="Calibri Light" w:hAnsi="Calibri Light" w:cs="Calibri Light"/>
          <w:sz w:val="20"/>
          <w:szCs w:val="20"/>
        </w:rPr>
      </w:pPr>
    </w:p>
    <w:p w14:paraId="7075D49C" w14:textId="37DFBCF9" w:rsidR="0042798A" w:rsidRDefault="0042798A" w:rsidP="00FC3A87">
      <w:pPr>
        <w:rPr>
          <w:rFonts w:ascii="Calibri Light" w:hAnsi="Calibri Light" w:cs="Calibri Light"/>
          <w:sz w:val="20"/>
          <w:szCs w:val="20"/>
        </w:rPr>
      </w:pPr>
    </w:p>
    <w:p w14:paraId="1D617DA4" w14:textId="0C1B55ED" w:rsidR="0042798A" w:rsidRDefault="0042798A" w:rsidP="00FC3A87">
      <w:pPr>
        <w:rPr>
          <w:rFonts w:ascii="Calibri Light" w:hAnsi="Calibri Light" w:cs="Calibri Light"/>
          <w:sz w:val="20"/>
          <w:szCs w:val="20"/>
        </w:rPr>
      </w:pPr>
    </w:p>
    <w:p w14:paraId="0FBC1295" w14:textId="5E8D49B7" w:rsidR="0042798A" w:rsidRDefault="0042798A" w:rsidP="00FC3A87">
      <w:pPr>
        <w:rPr>
          <w:rFonts w:ascii="Calibri Light" w:hAnsi="Calibri Light" w:cs="Calibri Light"/>
          <w:sz w:val="20"/>
          <w:szCs w:val="20"/>
        </w:rPr>
      </w:pPr>
    </w:p>
    <w:p w14:paraId="6D51E7CA" w14:textId="038830E3" w:rsidR="0042798A" w:rsidRDefault="0042798A" w:rsidP="00FC3A87">
      <w:pPr>
        <w:rPr>
          <w:rFonts w:ascii="Calibri Light" w:hAnsi="Calibri Light" w:cs="Calibri Light"/>
          <w:sz w:val="20"/>
          <w:szCs w:val="20"/>
        </w:rPr>
      </w:pPr>
    </w:p>
    <w:p w14:paraId="1AC823F9" w14:textId="3BA0C6EA" w:rsidR="0042798A" w:rsidRDefault="0042798A" w:rsidP="00FC3A87">
      <w:pPr>
        <w:rPr>
          <w:rFonts w:ascii="Calibri Light" w:hAnsi="Calibri Light" w:cs="Calibri Light"/>
          <w:sz w:val="20"/>
          <w:szCs w:val="20"/>
        </w:rPr>
      </w:pPr>
    </w:p>
    <w:p w14:paraId="21FBCC43" w14:textId="7D1EA620" w:rsidR="0042798A" w:rsidRDefault="0042798A" w:rsidP="00FC3A87">
      <w:pPr>
        <w:rPr>
          <w:rFonts w:ascii="Calibri Light" w:hAnsi="Calibri Light" w:cs="Calibri Light"/>
          <w:sz w:val="20"/>
          <w:szCs w:val="20"/>
        </w:rPr>
      </w:pPr>
    </w:p>
    <w:p w14:paraId="2B12BBA1" w14:textId="5865B4D4" w:rsidR="0042798A" w:rsidRDefault="0042798A" w:rsidP="00FC3A87">
      <w:pPr>
        <w:rPr>
          <w:rFonts w:ascii="Calibri Light" w:hAnsi="Calibri Light" w:cs="Calibri Light"/>
          <w:sz w:val="20"/>
          <w:szCs w:val="20"/>
        </w:rPr>
      </w:pPr>
    </w:p>
    <w:p w14:paraId="3EEE2E02" w14:textId="48B889C3" w:rsidR="0042798A" w:rsidRPr="00FE423A" w:rsidRDefault="0042798A" w:rsidP="0042798A">
      <w:pPr>
        <w:pStyle w:val="Sectiontitle"/>
        <w:rPr>
          <w:rFonts w:ascii="Calibri Light" w:hAnsi="Calibri Light" w:cs="Calibri Light"/>
          <w:color w:val="92D050"/>
          <w:sz w:val="72"/>
          <w:szCs w:val="72"/>
        </w:rPr>
      </w:pPr>
      <w:proofErr w:type="spellStart"/>
      <w:r>
        <w:rPr>
          <w:rFonts w:ascii="Calibri Light" w:hAnsi="Calibri Light" w:cs="Calibri Light"/>
          <w:color w:val="92D050"/>
          <w:sz w:val="72"/>
          <w:szCs w:val="72"/>
        </w:rPr>
        <w:lastRenderedPageBreak/>
        <w:t>Procedures</w:t>
      </w:r>
      <w:proofErr w:type="spellEnd"/>
    </w:p>
    <w:p w14:paraId="50D71E81" w14:textId="16A316A1" w:rsidR="0042798A" w:rsidRDefault="0042798A" w:rsidP="00FC3A87">
      <w:pPr>
        <w:rPr>
          <w:rFonts w:ascii="Calibri Light" w:hAnsi="Calibri Light" w:cs="Calibri Light"/>
          <w:sz w:val="20"/>
          <w:szCs w:val="20"/>
        </w:rPr>
      </w:pPr>
    </w:p>
    <w:p w14:paraId="09A7E5AC" w14:textId="74885711" w:rsidR="0042798A" w:rsidRDefault="0042798A" w:rsidP="00FC3A87">
      <w:pPr>
        <w:rPr>
          <w:rFonts w:ascii="Calibri Light" w:hAnsi="Calibri Light" w:cs="Calibri Light"/>
          <w:sz w:val="20"/>
          <w:szCs w:val="20"/>
        </w:rPr>
      </w:pPr>
    </w:p>
    <w:p w14:paraId="2D810A4F" w14:textId="1EC911C0" w:rsidR="0042798A" w:rsidRDefault="0042798A" w:rsidP="00FC3A87">
      <w:pPr>
        <w:rPr>
          <w:rFonts w:ascii="Calibri Light" w:hAnsi="Calibri Light" w:cs="Calibri Light"/>
          <w:sz w:val="20"/>
          <w:szCs w:val="20"/>
        </w:rPr>
      </w:pPr>
    </w:p>
    <w:p w14:paraId="22BAB810" w14:textId="254EBFB1" w:rsidR="0042798A" w:rsidRDefault="0042798A" w:rsidP="00FC3A87">
      <w:pPr>
        <w:rPr>
          <w:rFonts w:ascii="Calibri Light" w:hAnsi="Calibri Light" w:cs="Calibri Light"/>
          <w:sz w:val="20"/>
          <w:szCs w:val="20"/>
        </w:rPr>
      </w:pPr>
    </w:p>
    <w:p w14:paraId="591CAD56" w14:textId="77777777" w:rsidR="0042798A" w:rsidRPr="005B3E3D" w:rsidRDefault="0042798A" w:rsidP="00FC3A87">
      <w:pPr>
        <w:rPr>
          <w:rFonts w:ascii="Calibri Light" w:hAnsi="Calibri Light" w:cs="Calibri Light"/>
          <w:sz w:val="20"/>
          <w:szCs w:val="20"/>
        </w:rPr>
      </w:pPr>
    </w:p>
    <w:tbl>
      <w:tblPr>
        <w:tblStyle w:val="TabelacomGrelha"/>
        <w:tblpPr w:leftFromText="181" w:rightFromText="181" w:vertAnchor="text" w:horzAnchor="page" w:tblpX="7882" w:tblpY="1"/>
        <w:tblOverlap w:val="never"/>
        <w:tblW w:w="3345" w:type="dxa"/>
        <w:tblLayout w:type="fixed"/>
        <w:tblLook w:val="04A0" w:firstRow="1" w:lastRow="0" w:firstColumn="1" w:lastColumn="0" w:noHBand="0" w:noVBand="1"/>
      </w:tblPr>
      <w:tblGrid>
        <w:gridCol w:w="3345"/>
      </w:tblGrid>
      <w:tr w:rsidR="009D5174" w:rsidRPr="005B3E3D" w14:paraId="1D34F5A9" w14:textId="77777777" w:rsidTr="009D517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649"/>
        </w:trPr>
        <w:tc>
          <w:tcPr>
            <w:tcW w:w="6945" w:type="dxa"/>
          </w:tcPr>
          <w:p w14:paraId="25CCBACA" w14:textId="2C00A370" w:rsidR="009D5174" w:rsidRPr="005B3E3D" w:rsidRDefault="009D5174" w:rsidP="009B139F">
            <w:pPr>
              <w:rPr>
                <w:rFonts w:ascii="Calibri Light" w:hAnsi="Calibri Light" w:cs="Calibri Light"/>
                <w:sz w:val="20"/>
                <w:szCs w:val="20"/>
              </w:rPr>
            </w:pPr>
          </w:p>
          <w:p w14:paraId="2928CC5E" w14:textId="44137819" w:rsidR="009D5174" w:rsidRPr="005B3E3D" w:rsidRDefault="009D5174" w:rsidP="009D5174">
            <w:pPr>
              <w:pStyle w:val="Legenda"/>
              <w:rPr>
                <w:rFonts w:ascii="Calibri Light" w:hAnsi="Calibri Light" w:cs="Calibri Light"/>
                <w:sz w:val="20"/>
                <w:szCs w:val="20"/>
              </w:rPr>
            </w:pPr>
          </w:p>
        </w:tc>
      </w:tr>
    </w:tbl>
    <w:p w14:paraId="7B569253" w14:textId="5A8624CF" w:rsidR="003D1A80" w:rsidRDefault="003D1A80" w:rsidP="009D5174">
      <w:pPr>
        <w:spacing w:after="200" w:line="276" w:lineRule="auto"/>
        <w:rPr>
          <w:rFonts w:ascii="Calibri Light" w:hAnsi="Calibri Light" w:cs="Calibri Light"/>
          <w:sz w:val="20"/>
          <w:szCs w:val="20"/>
        </w:rPr>
      </w:pPr>
    </w:p>
    <w:p w14:paraId="673EF463" w14:textId="2155C61B" w:rsidR="00FE423A" w:rsidRDefault="00FE423A" w:rsidP="009D5174">
      <w:pPr>
        <w:spacing w:after="200" w:line="276" w:lineRule="auto"/>
      </w:pPr>
    </w:p>
    <w:p w14:paraId="729DC901" w14:textId="4D9F88BE" w:rsidR="00FE423A" w:rsidRDefault="00FE423A" w:rsidP="009D5174">
      <w:pPr>
        <w:spacing w:after="200" w:line="276" w:lineRule="auto"/>
      </w:pPr>
    </w:p>
    <w:p w14:paraId="7C4DB743" w14:textId="45C60B46" w:rsidR="00FE423A" w:rsidRDefault="00FE423A" w:rsidP="009D5174">
      <w:pPr>
        <w:spacing w:after="200" w:line="276" w:lineRule="auto"/>
      </w:pPr>
    </w:p>
    <w:p w14:paraId="59AB56DE" w14:textId="336D085C" w:rsidR="00FE423A" w:rsidRDefault="00FE423A" w:rsidP="009D5174">
      <w:pPr>
        <w:spacing w:after="200" w:line="276" w:lineRule="auto"/>
      </w:pPr>
    </w:p>
    <w:p w14:paraId="78E682B7" w14:textId="583A08B5" w:rsidR="00FE423A" w:rsidRDefault="00FE423A" w:rsidP="009D5174">
      <w:pPr>
        <w:spacing w:after="200" w:line="276" w:lineRule="auto"/>
      </w:pPr>
    </w:p>
    <w:p w14:paraId="456CDAD9" w14:textId="53CC3264" w:rsidR="00FE423A" w:rsidRDefault="00FE423A" w:rsidP="009D5174">
      <w:pPr>
        <w:spacing w:after="200" w:line="276" w:lineRule="auto"/>
      </w:pPr>
    </w:p>
    <w:p w14:paraId="5BB5FA79" w14:textId="554E5617" w:rsidR="00FE423A" w:rsidRDefault="00FE423A" w:rsidP="009D5174">
      <w:pPr>
        <w:spacing w:after="200" w:line="276" w:lineRule="auto"/>
      </w:pPr>
    </w:p>
    <w:p w14:paraId="394991D7" w14:textId="01F1A0CB" w:rsidR="00FE423A" w:rsidRDefault="00FE423A" w:rsidP="009D5174">
      <w:pPr>
        <w:spacing w:after="200" w:line="276" w:lineRule="auto"/>
      </w:pPr>
    </w:p>
    <w:p w14:paraId="2DB23D0D" w14:textId="1FD232DE" w:rsidR="00FE423A" w:rsidRDefault="00FE423A" w:rsidP="009D5174">
      <w:pPr>
        <w:spacing w:after="200" w:line="276" w:lineRule="auto"/>
      </w:pPr>
    </w:p>
    <w:p w14:paraId="5DF6415E" w14:textId="460DE1F2" w:rsidR="00FE423A" w:rsidRDefault="00FE423A" w:rsidP="009D5174">
      <w:pPr>
        <w:spacing w:after="200" w:line="276" w:lineRule="auto"/>
      </w:pPr>
    </w:p>
    <w:p w14:paraId="1DA1E060" w14:textId="19CBF13B" w:rsidR="00FE423A" w:rsidRDefault="00FE423A" w:rsidP="009D5174">
      <w:pPr>
        <w:spacing w:after="200" w:line="276" w:lineRule="auto"/>
      </w:pPr>
    </w:p>
    <w:p w14:paraId="46100B49" w14:textId="76AE97B3" w:rsidR="00FE423A" w:rsidRDefault="00FE423A" w:rsidP="009D5174">
      <w:pPr>
        <w:spacing w:after="200" w:line="276" w:lineRule="auto"/>
      </w:pPr>
    </w:p>
    <w:p w14:paraId="22FEAF0E" w14:textId="46FABD20" w:rsidR="00FE423A" w:rsidRDefault="00FE423A" w:rsidP="009D5174">
      <w:pPr>
        <w:spacing w:after="200" w:line="276" w:lineRule="auto"/>
      </w:pPr>
    </w:p>
    <w:p w14:paraId="1C365CA1" w14:textId="77777777" w:rsidR="00FE423A" w:rsidRPr="005B3E3D" w:rsidRDefault="00FE423A" w:rsidP="009D5174">
      <w:pPr>
        <w:spacing w:after="200" w:line="276" w:lineRule="auto"/>
      </w:pPr>
    </w:p>
    <w:p w14:paraId="14C220B8" w14:textId="3C2B2B51" w:rsidR="00486736" w:rsidRPr="005B3E3D" w:rsidRDefault="00486736" w:rsidP="00486736">
      <w:pPr>
        <w:pStyle w:val="Sectionintro"/>
        <w:rPr>
          <w:rFonts w:ascii="Calibri Light" w:hAnsi="Calibri Light" w:cs="Calibri Light"/>
          <w:sz w:val="32"/>
          <w:szCs w:val="32"/>
        </w:rPr>
      </w:pPr>
    </w:p>
    <w:tbl>
      <w:tblPr>
        <w:tblStyle w:val="TabelacomGrelha"/>
        <w:tblpPr w:leftFromText="181" w:rightFromText="181" w:vertAnchor="text" w:horzAnchor="page" w:tblpX="7882" w:tblpY="1"/>
        <w:tblOverlap w:val="never"/>
        <w:tblW w:w="3345" w:type="dxa"/>
        <w:tblLayout w:type="fixed"/>
        <w:tblLook w:val="04A0" w:firstRow="1" w:lastRow="0" w:firstColumn="1" w:lastColumn="0" w:noHBand="0" w:noVBand="1"/>
      </w:tblPr>
      <w:tblGrid>
        <w:gridCol w:w="3345"/>
      </w:tblGrid>
      <w:tr w:rsidR="00486736" w:rsidRPr="00C666D4" w14:paraId="4C90F3DE" w14:textId="77777777" w:rsidTr="009B13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824"/>
        </w:trPr>
        <w:tc>
          <w:tcPr>
            <w:tcW w:w="6945" w:type="dxa"/>
          </w:tcPr>
          <w:p w14:paraId="1CCF021E" w14:textId="125B7D3C" w:rsidR="00486736" w:rsidRPr="00545465" w:rsidRDefault="00486736" w:rsidP="00FC00AE">
            <w:pPr>
              <w:pStyle w:val="PulloutGreen"/>
              <w:rPr>
                <w:lang w:val="en-US"/>
              </w:rPr>
            </w:pPr>
          </w:p>
        </w:tc>
      </w:tr>
    </w:tbl>
    <w:p w14:paraId="6C95D669" w14:textId="542DC670" w:rsidR="00486736" w:rsidRPr="005B3E3D" w:rsidRDefault="00486736" w:rsidP="00486736"/>
    <w:p w14:paraId="4B4F7D45" w14:textId="77777777" w:rsidR="00BF6F8B" w:rsidRPr="005B3E3D" w:rsidRDefault="00BF6F8B">
      <w:pPr>
        <w:spacing w:after="200" w:line="276" w:lineRule="auto"/>
      </w:pPr>
    </w:p>
    <w:p w14:paraId="4385951C" w14:textId="77777777" w:rsidR="00D01239" w:rsidRPr="005B3E3D" w:rsidRDefault="00BF6F8B" w:rsidP="009B139F">
      <w:r w:rsidRPr="005B3E3D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4384" behindDoc="1" locked="1" layoutInCell="1" allowOverlap="1" wp14:anchorId="3A37DDF3" wp14:editId="0C4A827B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95870" cy="10727690"/>
                <wp:effectExtent l="0" t="0" r="5080" b="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95870" cy="1072769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2CCDC7B" w14:textId="77777777" w:rsidR="003F2224" w:rsidRDefault="003F2224" w:rsidP="00BF6F8B">
                            <w:pPr>
                              <w:pStyle w:val="Legaltext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noProof/>
                                <w:lang w:eastAsia="pt-PT"/>
                              </w:rPr>
                              <w:drawing>
                                <wp:inline distT="0" distB="0" distL="0" distR="0" wp14:anchorId="1DFF1621" wp14:editId="5E00BC1D">
                                  <wp:extent cx="1831975" cy="345440"/>
                                  <wp:effectExtent l="0" t="0" r="0" b="0"/>
                                  <wp:docPr id="3" name="Picture 3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" name="Picture 3"/>
                                          <pic:cNvPicPr/>
                                        </pic:nvPicPr>
                                        <pic:blipFill>
                                          <a:blip r:embed="rId13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831975" cy="3454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83349CE" w14:textId="77777777" w:rsidR="003F2224" w:rsidRDefault="003F2224" w:rsidP="00BF6F8B">
                            <w:pPr>
                              <w:pStyle w:val="Legaltext"/>
                              <w:rPr>
                                <w:color w:val="000000" w:themeColor="text1"/>
                              </w:rPr>
                            </w:pPr>
                          </w:p>
                          <w:p w14:paraId="22A325B3" w14:textId="77777777" w:rsidR="003F2224" w:rsidRDefault="003F2224" w:rsidP="00BF6F8B">
                            <w:pPr>
                              <w:pStyle w:val="Legaltext"/>
                              <w:rPr>
                                <w:color w:val="000000" w:themeColor="text1"/>
                              </w:rPr>
                            </w:pPr>
                          </w:p>
                          <w:p w14:paraId="67EA10E7" w14:textId="77777777" w:rsidR="003F2224" w:rsidRDefault="003F2224" w:rsidP="00BF6F8B">
                            <w:pPr>
                              <w:pStyle w:val="Legaltext"/>
                              <w:rPr>
                                <w:color w:val="000000" w:themeColor="text1"/>
                              </w:rPr>
                            </w:pPr>
                          </w:p>
                          <w:p w14:paraId="199755B2" w14:textId="77777777" w:rsidR="00BF6F8B" w:rsidRPr="00C666D4" w:rsidRDefault="00BF6F8B" w:rsidP="00BF6F8B">
                            <w:pPr>
                              <w:pStyle w:val="Legaltext"/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bookmarkStart w:id="2" w:name="legaldesc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[Insert the Standard legal description]</w:t>
                            </w:r>
                          </w:p>
                          <w:p w14:paraId="5DBF5718" w14:textId="7DB132C0" w:rsidR="00BF6F8B" w:rsidRPr="00C666D4" w:rsidRDefault="00BF6F8B" w:rsidP="00BF6F8B">
                            <w:pPr>
                              <w:pStyle w:val="Legaltext"/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Caption vel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doloreet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wisit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acincil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iquatem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dio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odigna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feugiamcommy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nim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vulput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adip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exerosto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essi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.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Rud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min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ver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sed magna ate tat,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vendigna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conulputat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.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Ulput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pratie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ming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et,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commy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nos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et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nim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il et at. Ut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aliquipit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amcommy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nullaore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endrem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er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incilla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conse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feu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facin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venisi</w:t>
                            </w:r>
                            <w:proofErr w:type="spellEnd"/>
                          </w:p>
                          <w:p w14:paraId="107D0DDC" w14:textId="77777777" w:rsidR="00BF6F8B" w:rsidRPr="00C666D4" w:rsidRDefault="00BF6F8B" w:rsidP="00BF6F8B">
                            <w:pPr>
                              <w:pStyle w:val="Legaltext"/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2889781B" w14:textId="77777777" w:rsidR="00BF6F8B" w:rsidRPr="00C666D4" w:rsidRDefault="00BF6F8B" w:rsidP="00BF6F8B">
                            <w:pPr>
                              <w:pStyle w:val="Legaltext"/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[Click here for more information about the </w:t>
                            </w:r>
                            <w:hyperlink r:id="rId17" w:history="1">
                              <w:r w:rsidRPr="00C666D4">
                                <w:rPr>
                                  <w:rStyle w:val="Hiperligao"/>
                                  <w:rFonts w:ascii="Calibri Light" w:hAnsi="Calibri Light" w:cs="Calibri Light"/>
                                  <w:b/>
                                  <w:sz w:val="16"/>
                                  <w:szCs w:val="16"/>
                                  <w:lang w:val="en-US"/>
                                </w:rPr>
                                <w:t>DTTL Language &amp; Style Guide</w:t>
                              </w:r>
                            </w:hyperlink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]</w:t>
                            </w:r>
                          </w:p>
                          <w:bookmarkEnd w:id="2"/>
                          <w:p w14:paraId="3CD16CB7" w14:textId="77777777" w:rsidR="00BF6F8B" w:rsidRPr="00C666D4" w:rsidRDefault="00BF6F8B" w:rsidP="00BF6F8B">
                            <w:pPr>
                              <w:pStyle w:val="Legaltext"/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49447834" w14:textId="77777777" w:rsidR="00BF6F8B" w:rsidRPr="00C666D4" w:rsidRDefault="00BF6F8B" w:rsidP="00BF6F8B">
                            <w:pPr>
                              <w:pStyle w:val="Legaltext"/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bookmarkStart w:id="3" w:name="netprofile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[Insert the Deloitte local profile]</w:t>
                            </w:r>
                          </w:p>
                          <w:p w14:paraId="62C446EB" w14:textId="77777777" w:rsidR="00BF6F8B" w:rsidRPr="00C666D4" w:rsidRDefault="00BF6F8B" w:rsidP="00BF6F8B">
                            <w:pPr>
                              <w:pStyle w:val="Legaltext"/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Met prat,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venim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estrud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modignibh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eumsan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vel dolore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coreetuercin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venibh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eugait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nonsed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magna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conum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ad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tio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od et,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consequis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amconsequat</w:t>
                            </w:r>
                            <w:proofErr w:type="spellEnd"/>
                          </w:p>
                          <w:bookmarkEnd w:id="3"/>
                          <w:p w14:paraId="1EE19205" w14:textId="77777777" w:rsidR="00BF6F8B" w:rsidRPr="00C666D4" w:rsidRDefault="00BF6F8B" w:rsidP="00BF6F8B">
                            <w:pPr>
                              <w:pStyle w:val="Legaltext"/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4EAB8BD4" w14:textId="77777777" w:rsidR="00BF6F8B" w:rsidRPr="00C666D4" w:rsidRDefault="00BF6F8B" w:rsidP="00BF6F8B">
                            <w:pPr>
                              <w:pStyle w:val="Legaltext"/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bookmarkStart w:id="4" w:name="disclaimer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[Insert the appropriate internal / external disclaimer]</w:t>
                            </w:r>
                          </w:p>
                          <w:p w14:paraId="26201ED5" w14:textId="77777777" w:rsidR="00BF6F8B" w:rsidRPr="00C666D4" w:rsidRDefault="00BF6F8B" w:rsidP="00BF6F8B">
                            <w:pPr>
                              <w:pStyle w:val="Legaltext"/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Ut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iustionulput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endre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cor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ilis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ent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accum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vullan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voluptate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feui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tat.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Tionsed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dolor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irilis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elit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dolumsan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velent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praesse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quisci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tatet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volessi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blan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veleui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eniam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vullaortisi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bla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faccum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vel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utet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aut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iriure</w:t>
                            </w:r>
                            <w:proofErr w:type="spellEnd"/>
                          </w:p>
                          <w:p w14:paraId="394B8A8D" w14:textId="77777777" w:rsidR="00BF6F8B" w:rsidRPr="00C666D4" w:rsidRDefault="00BF6F8B" w:rsidP="00BF6F8B">
                            <w:pPr>
                              <w:pStyle w:val="Legaltext"/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eu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</w:rPr>
                              <w:t>faccum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</w:rPr>
                              <w:t>adigniat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, </w:t>
                            </w:r>
                            <w:proofErr w:type="gram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</w:rPr>
                              <w:t>core te</w:t>
                            </w:r>
                            <w:proofErr w:type="gram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do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</w:rPr>
                              <w:t>dionsenisim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</w:rPr>
                              <w:t>erciliquatue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te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</w:rPr>
                              <w:t>ming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</w:rPr>
                              <w:t>ea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</w:rPr>
                              <w:t>facincillut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</w:rPr>
                              <w:t>lan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</w:rPr>
                              <w:t>henim</w:t>
                            </w:r>
                            <w:proofErr w:type="spellEnd"/>
                          </w:p>
                          <w:p w14:paraId="220F0D67" w14:textId="77777777" w:rsidR="00BF6F8B" w:rsidRPr="00C666D4" w:rsidRDefault="00BF6F8B" w:rsidP="00BF6F8B">
                            <w:pPr>
                              <w:pStyle w:val="Legaltext"/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</w:p>
                          <w:p w14:paraId="3681FB84" w14:textId="77777777" w:rsidR="00BF6F8B" w:rsidRPr="00C666D4" w:rsidRDefault="00BF6F8B" w:rsidP="00BF6F8B">
                            <w:pPr>
                              <w:pStyle w:val="Legaltext"/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[For MF communications, please consult with your internal risk or legal teams as to what additional language is appropriate.]</w:t>
                            </w:r>
                          </w:p>
                          <w:bookmarkEnd w:id="4"/>
                          <w:p w14:paraId="339ABB4A" w14:textId="77777777" w:rsidR="00BF6F8B" w:rsidRPr="00C666D4" w:rsidRDefault="00BF6F8B" w:rsidP="00BF6F8B">
                            <w:pPr>
                              <w:pStyle w:val="Legaltext"/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520FD289" w14:textId="77777777" w:rsidR="007A63AB" w:rsidRPr="00C666D4" w:rsidRDefault="007A63AB" w:rsidP="00BF6F8B">
                            <w:pPr>
                              <w:pStyle w:val="Legaltext"/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bookmarkStart w:id="5" w:name="foo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foot</w:t>
                            </w:r>
                          </w:p>
                          <w:bookmarkEnd w:id="5"/>
                          <w:p w14:paraId="440CA4A4" w14:textId="77777777" w:rsidR="003F2224" w:rsidRPr="00C666D4" w:rsidRDefault="00BF6F8B" w:rsidP="00BF6F8B">
                            <w:pPr>
                              <w:pStyle w:val="Legaltext"/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© </w:t>
                            </w:r>
                            <w:bookmarkStart w:id="6" w:name="dataauto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[Year]</w:t>
                            </w:r>
                            <w:bookmarkEnd w:id="6"/>
                            <w:r w:rsidR="00BE1A01"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.</w:t>
                            </w:r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bookmarkStart w:id="7" w:name="copy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[Legal</w:t>
                            </w:r>
                            <w:bookmarkEnd w:id="7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bookmarkStart w:id="8" w:name="CHECK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entity name].</w:t>
                            </w:r>
                            <w:bookmarkEnd w:id="8"/>
                          </w:p>
                        </w:txbxContent>
                      </wps:txbx>
                      <wps:bodyPr rot="0" spcFirstLastPara="0" vertOverflow="overflow" horzOverflow="overflow" vert="horz" wrap="square" lIns="432000" tIns="432000" rIns="432000" bIns="43200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37DDF3" id="Rectangle 2" o:spid="_x0000_s1027" style="position:absolute;margin-left:0;margin-top:0;width:598.1pt;height:844.7pt;z-index:-25165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" fillcolor="white [3212]" stroked="f" strokeweight="2pt">
                <v:textbox inset="12mm,12mm,12mm,12mm">
                  <w:txbxContent>
                    <w:p w14:paraId="72CCDC7B" w14:textId="77777777" w:rsidR="003F2224" w:rsidRDefault="003F2224" w:rsidP="00BF6F8B">
                      <w:pPr>
                        <w:pStyle w:val="Legaltext"/>
                        <w:rPr>
                          <w:color w:val="000000" w:themeColor="text1"/>
                        </w:rPr>
                      </w:pPr>
                      <w:r>
                        <w:rPr>
                          <w:noProof/>
                          <w:lang w:eastAsia="pt-PT"/>
                        </w:rPr>
                        <w:drawing>
                          <wp:inline distT="0" distB="0" distL="0" distR="0" wp14:anchorId="1DFF1621" wp14:editId="5E00BC1D">
                            <wp:extent cx="1831975" cy="345440"/>
                            <wp:effectExtent l="0" t="0" r="0" b="0"/>
                            <wp:docPr id="3" name="Picture 3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" name="Picture 3"/>
                                    <pic:cNvPicPr/>
                                  </pic:nvPicPr>
                                  <pic:blipFill>
                                    <a:blip r:embed="rId13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831975" cy="34544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83349CE" w14:textId="77777777" w:rsidR="003F2224" w:rsidRDefault="003F2224" w:rsidP="00BF6F8B">
                      <w:pPr>
                        <w:pStyle w:val="Legaltext"/>
                        <w:rPr>
                          <w:color w:val="000000" w:themeColor="text1"/>
                        </w:rPr>
                      </w:pPr>
                    </w:p>
                    <w:p w14:paraId="22A325B3" w14:textId="77777777" w:rsidR="003F2224" w:rsidRDefault="003F2224" w:rsidP="00BF6F8B">
                      <w:pPr>
                        <w:pStyle w:val="Legaltext"/>
                        <w:rPr>
                          <w:color w:val="000000" w:themeColor="text1"/>
                        </w:rPr>
                      </w:pPr>
                    </w:p>
                    <w:p w14:paraId="67EA10E7" w14:textId="77777777" w:rsidR="003F2224" w:rsidRDefault="003F2224" w:rsidP="00BF6F8B">
                      <w:pPr>
                        <w:pStyle w:val="Legaltext"/>
                        <w:rPr>
                          <w:color w:val="000000" w:themeColor="text1"/>
                        </w:rPr>
                      </w:pPr>
                    </w:p>
                    <w:p w14:paraId="199755B2" w14:textId="77777777" w:rsidR="00BF6F8B" w:rsidRPr="00C666D4" w:rsidRDefault="00BF6F8B" w:rsidP="00BF6F8B">
                      <w:pPr>
                        <w:pStyle w:val="Legaltext"/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</w:pPr>
                      <w:bookmarkStart w:id="9" w:name="legaldesc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[Insert the Standard legal description]</w:t>
                      </w:r>
                    </w:p>
                    <w:p w14:paraId="5DBF5718" w14:textId="7DB132C0" w:rsidR="00BF6F8B" w:rsidRPr="00C666D4" w:rsidRDefault="00BF6F8B" w:rsidP="00BF6F8B">
                      <w:pPr>
                        <w:pStyle w:val="Legaltext"/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</w:pPr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Caption vel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doloreet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wisit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acincil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iquatem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dio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odigna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feugiamcommy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nim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vulput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adip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exerosto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essi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.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Rud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min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ver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sed magna ate tat,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vendigna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conulputat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.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Ulput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pratie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ming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et,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commy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nos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et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nim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il et at. Ut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aliquipit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amcommy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nullaore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endrem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er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incilla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conse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feu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facin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venisi</w:t>
                      </w:r>
                      <w:proofErr w:type="spellEnd"/>
                    </w:p>
                    <w:p w14:paraId="107D0DDC" w14:textId="77777777" w:rsidR="00BF6F8B" w:rsidRPr="00C666D4" w:rsidRDefault="00BF6F8B" w:rsidP="00BF6F8B">
                      <w:pPr>
                        <w:pStyle w:val="Legaltext"/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</w:pPr>
                    </w:p>
                    <w:p w14:paraId="2889781B" w14:textId="77777777" w:rsidR="00BF6F8B" w:rsidRPr="00C666D4" w:rsidRDefault="00BF6F8B" w:rsidP="00BF6F8B">
                      <w:pPr>
                        <w:pStyle w:val="Legaltext"/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</w:pPr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[Click here for more information about the </w:t>
                      </w:r>
                      <w:hyperlink r:id="rId18" w:history="1">
                        <w:r w:rsidRPr="00C666D4">
                          <w:rPr>
                            <w:rStyle w:val="Hiperligao"/>
                            <w:rFonts w:ascii="Calibri Light" w:hAnsi="Calibri Light" w:cs="Calibri Light"/>
                            <w:b/>
                            <w:sz w:val="16"/>
                            <w:szCs w:val="16"/>
                            <w:lang w:val="en-US"/>
                          </w:rPr>
                          <w:t>DTTL Language &amp; Style Guide</w:t>
                        </w:r>
                      </w:hyperlink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]</w:t>
                      </w:r>
                    </w:p>
                    <w:bookmarkEnd w:id="9"/>
                    <w:p w14:paraId="3CD16CB7" w14:textId="77777777" w:rsidR="00BF6F8B" w:rsidRPr="00C666D4" w:rsidRDefault="00BF6F8B" w:rsidP="00BF6F8B">
                      <w:pPr>
                        <w:pStyle w:val="Legaltext"/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</w:pPr>
                    </w:p>
                    <w:p w14:paraId="49447834" w14:textId="77777777" w:rsidR="00BF6F8B" w:rsidRPr="00C666D4" w:rsidRDefault="00BF6F8B" w:rsidP="00BF6F8B">
                      <w:pPr>
                        <w:pStyle w:val="Legaltext"/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</w:pPr>
                      <w:bookmarkStart w:id="10" w:name="netprofile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[Insert the Deloitte local profile]</w:t>
                      </w:r>
                    </w:p>
                    <w:p w14:paraId="62C446EB" w14:textId="77777777" w:rsidR="00BF6F8B" w:rsidRPr="00C666D4" w:rsidRDefault="00BF6F8B" w:rsidP="00BF6F8B">
                      <w:pPr>
                        <w:pStyle w:val="Legaltext"/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</w:pPr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Met prat,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venim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estrud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modignibh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eumsan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vel dolore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coreetuercin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venibh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eugait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nonsed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magna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conum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ad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tio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od et,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consequis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amconsequat</w:t>
                      </w:r>
                      <w:proofErr w:type="spellEnd"/>
                    </w:p>
                    <w:bookmarkEnd w:id="10"/>
                    <w:p w14:paraId="1EE19205" w14:textId="77777777" w:rsidR="00BF6F8B" w:rsidRPr="00C666D4" w:rsidRDefault="00BF6F8B" w:rsidP="00BF6F8B">
                      <w:pPr>
                        <w:pStyle w:val="Legaltext"/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</w:pPr>
                    </w:p>
                    <w:p w14:paraId="4EAB8BD4" w14:textId="77777777" w:rsidR="00BF6F8B" w:rsidRPr="00C666D4" w:rsidRDefault="00BF6F8B" w:rsidP="00BF6F8B">
                      <w:pPr>
                        <w:pStyle w:val="Legaltext"/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</w:pPr>
                      <w:bookmarkStart w:id="11" w:name="disclaimer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[Insert the appropriate internal / external disclaimer]</w:t>
                      </w:r>
                    </w:p>
                    <w:p w14:paraId="26201ED5" w14:textId="77777777" w:rsidR="00BF6F8B" w:rsidRPr="00C666D4" w:rsidRDefault="00BF6F8B" w:rsidP="00BF6F8B">
                      <w:pPr>
                        <w:pStyle w:val="Legaltext"/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</w:pPr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Ut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iustionulput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endre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cor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ilis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ent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accum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vullan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voluptate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feui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tat.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Tionsed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dolor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irilis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elit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dolumsan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velent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praesse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quisci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tatet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,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volessi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blan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veleui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eniam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vullaortisi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bla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faccum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vel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utet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aut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iriure</w:t>
                      </w:r>
                      <w:proofErr w:type="spellEnd"/>
                    </w:p>
                    <w:p w14:paraId="394B8A8D" w14:textId="77777777" w:rsidR="00BF6F8B" w:rsidRPr="00C666D4" w:rsidRDefault="00BF6F8B" w:rsidP="00BF6F8B">
                      <w:pPr>
                        <w:pStyle w:val="Legaltext"/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</w:rPr>
                      </w:pPr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</w:rPr>
                        <w:t xml:space="preserve">eu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</w:rPr>
                        <w:t>faccum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</w:rPr>
                        <w:t>adigniat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</w:rPr>
                        <w:t xml:space="preserve">, </w:t>
                      </w:r>
                      <w:proofErr w:type="gram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</w:rPr>
                        <w:t>core te</w:t>
                      </w:r>
                      <w:proofErr w:type="gram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</w:rPr>
                        <w:t xml:space="preserve"> do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</w:rPr>
                        <w:t>dionsenisim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</w:rPr>
                        <w:t>erciliquatue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</w:rPr>
                        <w:t xml:space="preserve"> te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</w:rPr>
                        <w:t>ming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</w:rPr>
                        <w:t>ea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</w:rPr>
                        <w:t>facincillut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</w:rPr>
                        <w:t>lan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</w:rPr>
                        <w:t>henim</w:t>
                      </w:r>
                      <w:proofErr w:type="spellEnd"/>
                    </w:p>
                    <w:p w14:paraId="220F0D67" w14:textId="77777777" w:rsidR="00BF6F8B" w:rsidRPr="00C666D4" w:rsidRDefault="00BF6F8B" w:rsidP="00BF6F8B">
                      <w:pPr>
                        <w:pStyle w:val="Legaltext"/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</w:rPr>
                      </w:pPr>
                    </w:p>
                    <w:p w14:paraId="3681FB84" w14:textId="77777777" w:rsidR="00BF6F8B" w:rsidRPr="00C666D4" w:rsidRDefault="00BF6F8B" w:rsidP="00BF6F8B">
                      <w:pPr>
                        <w:pStyle w:val="Legaltext"/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</w:pPr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[For MF communications, please consult with your internal risk or legal teams as to what additional language is appropriate.]</w:t>
                      </w:r>
                    </w:p>
                    <w:bookmarkEnd w:id="11"/>
                    <w:p w14:paraId="339ABB4A" w14:textId="77777777" w:rsidR="00BF6F8B" w:rsidRPr="00C666D4" w:rsidRDefault="00BF6F8B" w:rsidP="00BF6F8B">
                      <w:pPr>
                        <w:pStyle w:val="Legaltext"/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</w:pPr>
                    </w:p>
                    <w:p w14:paraId="520FD289" w14:textId="77777777" w:rsidR="007A63AB" w:rsidRPr="00C666D4" w:rsidRDefault="007A63AB" w:rsidP="00BF6F8B">
                      <w:pPr>
                        <w:pStyle w:val="Legaltext"/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</w:pPr>
                      <w:bookmarkStart w:id="12" w:name="foo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foot</w:t>
                      </w:r>
                    </w:p>
                    <w:bookmarkEnd w:id="12"/>
                    <w:p w14:paraId="440CA4A4" w14:textId="77777777" w:rsidR="003F2224" w:rsidRPr="00C666D4" w:rsidRDefault="00BF6F8B" w:rsidP="00BF6F8B">
                      <w:pPr>
                        <w:pStyle w:val="Legaltext"/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</w:pPr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© </w:t>
                      </w:r>
                      <w:bookmarkStart w:id="13" w:name="dataauto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[Year]</w:t>
                      </w:r>
                      <w:bookmarkEnd w:id="13"/>
                      <w:r w:rsidR="00BE1A01"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.</w:t>
                      </w:r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bookmarkStart w:id="14" w:name="copy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[Legal</w:t>
                      </w:r>
                      <w:bookmarkEnd w:id="14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bookmarkStart w:id="15" w:name="CHECK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entity name].</w:t>
                      </w:r>
                      <w:bookmarkEnd w:id="15"/>
                    </w:p>
                  </w:txbxContent>
                </v:textbox>
                <w10:wrap anchorx="page" anchory="page"/>
                <w10:anchorlock/>
              </v:rect>
            </w:pict>
          </mc:Fallback>
        </mc:AlternateContent>
      </w:r>
    </w:p>
    <w:p w14:paraId="76B6333A" w14:textId="77777777" w:rsidR="00BF6F8B" w:rsidRPr="005B3E3D" w:rsidRDefault="00A7089C" w:rsidP="009B139F">
      <w:r w:rsidRPr="005B3E3D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17C5BF0" wp14:editId="3ADFC2F4">
                <wp:simplePos x="0" y="0"/>
                <wp:positionH relativeFrom="column">
                  <wp:posOffset>5276656</wp:posOffset>
                </wp:positionH>
                <wp:positionV relativeFrom="paragraph">
                  <wp:posOffset>7968256</wp:posOffset>
                </wp:positionV>
                <wp:extent cx="1296062" cy="842838"/>
                <wp:effectExtent l="0" t="0" r="0" b="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6062" cy="84283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48FE87" w14:textId="53E43772" w:rsidR="00A7089C" w:rsidRDefault="00A7089C">
                            <w:bookmarkStart w:id="16" w:name="iso"/>
                            <w:r w:rsidRPr="00A7089C">
                              <w:rPr>
                                <w:noProof/>
                                <w:lang w:eastAsia="pt-PT"/>
                              </w:rPr>
                              <w:drawing>
                                <wp:inline distT="0" distB="0" distL="0" distR="0" wp14:anchorId="5D3D935A" wp14:editId="1E4AD657">
                                  <wp:extent cx="1200785" cy="668361"/>
                                  <wp:effectExtent l="0" t="0" r="0" b="0"/>
                                  <wp:docPr id="22" name="Picture 2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2" name="Picture 2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00785" cy="66836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bookmarkEnd w:id="1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7C5BF0" id="Text Box 21" o:spid="_x0000_s1028" type="#_x0000_t202" style="position:absolute;margin-left:415.5pt;margin-top:627.4pt;width:102.05pt;height:66.3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" fillcolor="white [3201]" stroked="f" strokeweight=".5pt">
                <v:textbox inset="0,0,0,0">
                  <w:txbxContent>
                    <w:p w14:paraId="2448FE87" w14:textId="53E43772" w:rsidR="00A7089C" w:rsidRDefault="00A7089C">
                      <w:bookmarkStart w:id="17" w:name="iso"/>
                      <w:r w:rsidRPr="00A7089C">
                        <w:rPr>
                          <w:noProof/>
                          <w:lang w:eastAsia="pt-PT"/>
                        </w:rPr>
                        <w:drawing>
                          <wp:inline distT="0" distB="0" distL="0" distR="0" wp14:anchorId="5D3D935A" wp14:editId="1E4AD657">
                            <wp:extent cx="1200785" cy="668361"/>
                            <wp:effectExtent l="0" t="0" r="0" b="0"/>
                            <wp:docPr id="22" name="Picture 2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2" name="Picture 2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200785" cy="66836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bookmarkEnd w:id="17"/>
                    </w:p>
                  </w:txbxContent>
                </v:textbox>
              </v:shape>
            </w:pict>
          </mc:Fallback>
        </mc:AlternateContent>
      </w:r>
    </w:p>
    <w:sectPr w:rsidR="00BF6F8B" w:rsidRPr="005B3E3D" w:rsidSect="003C4BE4">
      <w:headerReference w:type="default" r:id="rId20"/>
      <w:footerReference w:type="default" r:id="rId21"/>
      <w:footerReference w:type="first" r:id="rId22"/>
      <w:pgSz w:w="11906" w:h="16838" w:code="9"/>
      <w:pgMar w:top="1985" w:right="4281" w:bottom="1134" w:left="680" w:header="680" w:footer="567" w:gutter="0"/>
      <w:cols w:space="284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E3BBF1" w14:textId="77777777" w:rsidR="00373A5A" w:rsidRDefault="00373A5A" w:rsidP="00C702C7">
      <w:pPr>
        <w:spacing w:after="0" w:line="240" w:lineRule="auto"/>
      </w:pPr>
      <w:r>
        <w:separator/>
      </w:r>
    </w:p>
  </w:endnote>
  <w:endnote w:type="continuationSeparator" w:id="0">
    <w:p w14:paraId="32AB4223" w14:textId="77777777" w:rsidR="00373A5A" w:rsidRDefault="00373A5A" w:rsidP="00C702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ingLiU">
    <w:altName w:val="細明體"/>
    <w:panose1 w:val="02010609000101010101"/>
    <w:charset w:val="88"/>
    <w:family w:val="modern"/>
    <w:pitch w:val="fixed"/>
    <w:sig w:usb0="A00002FF" w:usb1="28CFFCFA" w:usb2="00000016" w:usb3="00000000" w:csb0="001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OpenSans-Bold"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elacomGrelha"/>
      <w:tblW w:w="0" w:type="auto"/>
      <w:tblLayout w:type="fixed"/>
      <w:tblLook w:val="04A0" w:firstRow="1" w:lastRow="0" w:firstColumn="1" w:lastColumn="0" w:noHBand="0" w:noVBand="1"/>
    </w:tblPr>
    <w:tblGrid>
      <w:gridCol w:w="3544"/>
      <w:gridCol w:w="7002"/>
    </w:tblGrid>
    <w:tr w:rsidR="00B253A1" w:rsidRPr="00A84BDB" w14:paraId="60CB9E39" w14:textId="77777777" w:rsidTr="006244D8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</w:trPr>
      <w:tc>
        <w:tcPr>
          <w:tcW w:w="3544" w:type="dxa"/>
          <w:shd w:val="clear" w:color="auto" w:fill="auto"/>
          <w:vAlign w:val="bottom"/>
        </w:tcPr>
        <w:p w14:paraId="115CC2FE" w14:textId="36863052" w:rsidR="00B253A1" w:rsidRPr="00A84BDB" w:rsidRDefault="00F23266" w:rsidP="00BC0047">
          <w:pPr>
            <w:pStyle w:val="Rodap"/>
            <w:rPr>
              <w:rFonts w:ascii="Calibri Light" w:hAnsi="Calibri Light" w:cs="Calibri Light"/>
            </w:rPr>
          </w:pPr>
          <w:r w:rsidRPr="00A84BDB">
            <w:rPr>
              <w:rFonts w:ascii="Calibri Light" w:hAnsi="Calibri Light" w:cs="Calibri Light"/>
            </w:rPr>
            <w:fldChar w:fldCharType="begin"/>
          </w:r>
          <w:r w:rsidRPr="00A84BDB">
            <w:rPr>
              <w:rFonts w:ascii="Calibri Light" w:hAnsi="Calibri Light" w:cs="Calibri Light"/>
            </w:rPr>
            <w:instrText xml:space="preserve"> IF </w:instrText>
          </w:r>
          <w:r w:rsidRPr="00A84BDB">
            <w:rPr>
              <w:rFonts w:ascii="Calibri Light" w:hAnsi="Calibri Light" w:cs="Calibri Light"/>
            </w:rPr>
            <w:fldChar w:fldCharType="begin"/>
          </w:r>
          <w:r w:rsidRPr="00A84BDB">
            <w:rPr>
              <w:rFonts w:ascii="Calibri Light" w:hAnsi="Calibri Light" w:cs="Calibri Light"/>
            </w:rPr>
            <w:instrText xml:space="preserve"> PAGE  \* Arabic  \* MERGEFORMAT </w:instrText>
          </w:r>
          <w:r w:rsidRPr="00A84BDB">
            <w:rPr>
              <w:rFonts w:ascii="Calibri Light" w:hAnsi="Calibri Light" w:cs="Calibri Light"/>
            </w:rPr>
            <w:fldChar w:fldCharType="separate"/>
          </w:r>
          <w:r w:rsidR="00A81B2A">
            <w:rPr>
              <w:rFonts w:ascii="Calibri Light" w:hAnsi="Calibri Light" w:cs="Calibri Light"/>
              <w:noProof/>
            </w:rPr>
            <w:instrText>13</w:instrText>
          </w:r>
          <w:r w:rsidRPr="00A84BDB">
            <w:rPr>
              <w:rFonts w:ascii="Calibri Light" w:hAnsi="Calibri Light" w:cs="Calibri Light"/>
            </w:rPr>
            <w:fldChar w:fldCharType="end"/>
          </w:r>
          <w:r w:rsidRPr="00A84BDB">
            <w:rPr>
              <w:rFonts w:ascii="Calibri Light" w:hAnsi="Calibri Light" w:cs="Calibri Light"/>
            </w:rPr>
            <w:instrText xml:space="preserve"> &lt; </w:instrText>
          </w:r>
          <w:r w:rsidR="00BC0047" w:rsidRPr="00A84BDB">
            <w:rPr>
              <w:rFonts w:ascii="Calibri Light" w:hAnsi="Calibri Light" w:cs="Calibri Light"/>
            </w:rPr>
            <w:instrText>10</w:instrText>
          </w:r>
          <w:r w:rsidRPr="00A84BDB">
            <w:rPr>
              <w:rFonts w:ascii="Calibri Light" w:hAnsi="Calibri Light" w:cs="Calibri Light"/>
            </w:rPr>
            <w:instrText xml:space="preserve"> </w:instrText>
          </w:r>
          <w:r w:rsidRPr="00A84BDB">
            <w:rPr>
              <w:rFonts w:ascii="Calibri Light" w:hAnsi="Calibri Light" w:cs="Calibri Light"/>
            </w:rPr>
            <w:fldChar w:fldCharType="begin"/>
          </w:r>
          <w:r w:rsidRPr="00A84BDB">
            <w:rPr>
              <w:rFonts w:ascii="Calibri Light" w:hAnsi="Calibri Light" w:cs="Calibri Light"/>
            </w:rPr>
            <w:instrText xml:space="preserve"> IF </w:instrText>
          </w:r>
          <w:r w:rsidRPr="00A84BDB">
            <w:rPr>
              <w:rFonts w:ascii="Calibri Light" w:hAnsi="Calibri Light" w:cs="Calibri Light"/>
            </w:rPr>
            <w:fldChar w:fldCharType="begin"/>
          </w:r>
          <w:r w:rsidRPr="00A84BDB">
            <w:rPr>
              <w:rFonts w:ascii="Calibri Light" w:hAnsi="Calibri Light" w:cs="Calibri Light"/>
            </w:rPr>
            <w:instrText xml:space="preserve"> PAGE  \* Arabic  \* MERGEFORMAT </w:instrText>
          </w:r>
          <w:r w:rsidRPr="00A84BDB">
            <w:rPr>
              <w:rFonts w:ascii="Calibri Light" w:hAnsi="Calibri Light" w:cs="Calibri Light"/>
            </w:rPr>
            <w:fldChar w:fldCharType="separate"/>
          </w:r>
          <w:r w:rsidR="00A81B2A">
            <w:rPr>
              <w:rFonts w:ascii="Calibri Light" w:hAnsi="Calibri Light" w:cs="Calibri Light"/>
              <w:noProof/>
            </w:rPr>
            <w:instrText>9</w:instrText>
          </w:r>
          <w:r w:rsidRPr="00A84BDB">
            <w:rPr>
              <w:rFonts w:ascii="Calibri Light" w:hAnsi="Calibri Light" w:cs="Calibri Light"/>
            </w:rPr>
            <w:fldChar w:fldCharType="end"/>
          </w:r>
          <w:r w:rsidRPr="00A84BDB">
            <w:rPr>
              <w:rFonts w:ascii="Calibri Light" w:hAnsi="Calibri Light" w:cs="Calibri Light"/>
            </w:rPr>
            <w:instrText xml:space="preserve"> &lt; "10" "0</w:instrText>
          </w:r>
          <w:r w:rsidRPr="00A84BDB">
            <w:rPr>
              <w:rFonts w:ascii="Calibri Light" w:hAnsi="Calibri Light" w:cs="Calibri Light"/>
            </w:rPr>
            <w:fldChar w:fldCharType="begin"/>
          </w:r>
          <w:r w:rsidRPr="00A84BDB">
            <w:rPr>
              <w:rFonts w:ascii="Calibri Light" w:hAnsi="Calibri Light" w:cs="Calibri Light"/>
            </w:rPr>
            <w:instrText xml:space="preserve"> PAGE  \* Arabic  \* MERGEFORMAT </w:instrText>
          </w:r>
          <w:r w:rsidRPr="00A84BDB">
            <w:rPr>
              <w:rFonts w:ascii="Calibri Light" w:hAnsi="Calibri Light" w:cs="Calibri Light"/>
            </w:rPr>
            <w:fldChar w:fldCharType="separate"/>
          </w:r>
          <w:r w:rsidR="00A81B2A">
            <w:rPr>
              <w:rFonts w:ascii="Calibri Light" w:hAnsi="Calibri Light" w:cs="Calibri Light"/>
              <w:noProof/>
            </w:rPr>
            <w:instrText>9</w:instrText>
          </w:r>
          <w:r w:rsidRPr="00A84BDB">
            <w:rPr>
              <w:rFonts w:ascii="Calibri Light" w:hAnsi="Calibri Light" w:cs="Calibri Light"/>
            </w:rPr>
            <w:fldChar w:fldCharType="end"/>
          </w:r>
          <w:r w:rsidRPr="00A84BDB">
            <w:rPr>
              <w:rFonts w:ascii="Calibri Light" w:hAnsi="Calibri Light" w:cs="Calibri Light"/>
            </w:rPr>
            <w:instrText xml:space="preserve">" \* MERGEFORMAT </w:instrText>
          </w:r>
          <w:r w:rsidRPr="00A84BDB">
            <w:rPr>
              <w:rFonts w:ascii="Calibri Light" w:hAnsi="Calibri Light" w:cs="Calibri Light"/>
            </w:rPr>
            <w:fldChar w:fldCharType="separate"/>
          </w:r>
          <w:r w:rsidR="00A81B2A" w:rsidRPr="00A84BDB">
            <w:rPr>
              <w:rFonts w:ascii="Calibri Light" w:hAnsi="Calibri Light" w:cs="Calibri Light"/>
              <w:noProof/>
            </w:rPr>
            <w:instrText>0</w:instrText>
          </w:r>
          <w:r w:rsidR="00A81B2A">
            <w:rPr>
              <w:rFonts w:ascii="Calibri Light" w:hAnsi="Calibri Light" w:cs="Calibri Light"/>
              <w:noProof/>
            </w:rPr>
            <w:instrText>9</w:instrText>
          </w:r>
          <w:r w:rsidRPr="00A84BDB">
            <w:rPr>
              <w:rFonts w:ascii="Calibri Light" w:hAnsi="Calibri Light" w:cs="Calibri Light"/>
            </w:rPr>
            <w:fldChar w:fldCharType="end"/>
          </w:r>
          <w:r w:rsidR="00BC0047" w:rsidRPr="00A84BDB">
            <w:rPr>
              <w:rFonts w:ascii="Calibri Light" w:hAnsi="Calibri Light" w:cs="Calibri Light"/>
            </w:rPr>
            <w:instrText xml:space="preserve"> </w:instrText>
          </w:r>
          <w:r w:rsidR="00BC0047" w:rsidRPr="00A84BDB">
            <w:rPr>
              <w:rFonts w:ascii="Calibri Light" w:hAnsi="Calibri Light" w:cs="Calibri Light"/>
            </w:rPr>
            <w:fldChar w:fldCharType="begin"/>
          </w:r>
          <w:r w:rsidR="00BC0047" w:rsidRPr="00A84BDB">
            <w:rPr>
              <w:rFonts w:ascii="Calibri Light" w:hAnsi="Calibri Light" w:cs="Calibri Light"/>
            </w:rPr>
            <w:instrText xml:space="preserve"> PAGE  \* Arabic  \* MERGEFORMAT </w:instrText>
          </w:r>
          <w:r w:rsidR="00BC0047" w:rsidRPr="00A84BDB">
            <w:rPr>
              <w:rFonts w:ascii="Calibri Light" w:hAnsi="Calibri Light" w:cs="Calibri Light"/>
            </w:rPr>
            <w:fldChar w:fldCharType="separate"/>
          </w:r>
          <w:r w:rsidR="00C3036C">
            <w:rPr>
              <w:rFonts w:ascii="Calibri Light" w:hAnsi="Calibri Light" w:cs="Calibri Light"/>
              <w:noProof/>
            </w:rPr>
            <w:instrText>15</w:instrText>
          </w:r>
          <w:r w:rsidR="00BC0047" w:rsidRPr="00A84BDB">
            <w:rPr>
              <w:rFonts w:ascii="Calibri Light" w:hAnsi="Calibri Light" w:cs="Calibri Light"/>
            </w:rPr>
            <w:fldChar w:fldCharType="end"/>
          </w:r>
          <w:r w:rsidRPr="00A84BDB">
            <w:rPr>
              <w:rFonts w:ascii="Calibri Light" w:hAnsi="Calibri Light" w:cs="Calibri Light"/>
            </w:rPr>
            <w:instrText xml:space="preserve"> \* MERGEFORMAT </w:instrText>
          </w:r>
          <w:r w:rsidRPr="00A84BDB">
            <w:rPr>
              <w:rFonts w:ascii="Calibri Light" w:hAnsi="Calibri Light" w:cs="Calibri Light"/>
            </w:rPr>
            <w:fldChar w:fldCharType="separate"/>
          </w:r>
          <w:r w:rsidR="00A81B2A">
            <w:rPr>
              <w:rFonts w:ascii="Calibri Light" w:hAnsi="Calibri Light" w:cs="Calibri Light"/>
              <w:noProof/>
            </w:rPr>
            <w:t>15</w:t>
          </w:r>
          <w:r w:rsidRPr="00A84BDB">
            <w:rPr>
              <w:rFonts w:ascii="Calibri Light" w:hAnsi="Calibri Light" w:cs="Calibri Light"/>
            </w:rPr>
            <w:fldChar w:fldCharType="end"/>
          </w:r>
        </w:p>
      </w:tc>
      <w:tc>
        <w:tcPr>
          <w:tcW w:w="7002" w:type="dxa"/>
          <w:vAlign w:val="bottom"/>
        </w:tcPr>
        <w:p w14:paraId="2EB13F06" w14:textId="60AFADAC" w:rsidR="00B253A1" w:rsidRPr="00A84BDB" w:rsidRDefault="00B253A1" w:rsidP="00807054">
          <w:pPr>
            <w:pStyle w:val="Rodap"/>
            <w:spacing w:line="180" w:lineRule="atLeast"/>
            <w:rPr>
              <w:rFonts w:ascii="Calibri Light" w:hAnsi="Calibri Light" w:cs="Calibri Light"/>
              <w:sz w:val="14"/>
              <w:szCs w:val="14"/>
            </w:rPr>
          </w:pPr>
        </w:p>
      </w:tc>
    </w:tr>
  </w:tbl>
  <w:p w14:paraId="7E81D0C3" w14:textId="4EA6987E" w:rsidR="00F15F5C" w:rsidRPr="00A84BDB" w:rsidRDefault="00361A81" w:rsidP="00904097">
    <w:pPr>
      <w:pStyle w:val="Rodap"/>
      <w:spacing w:line="240" w:lineRule="auto"/>
      <w:rPr>
        <w:rFonts w:ascii="Calibri Light" w:hAnsi="Calibri Light" w:cs="Calibri Light"/>
        <w:sz w:val="4"/>
        <w:szCs w:val="4"/>
      </w:rPr>
    </w:pPr>
    <w:r>
      <w:rPr>
        <w:rFonts w:ascii="Calibri Light" w:hAnsi="Calibri Light" w:cs="Calibri Light"/>
        <w:noProof/>
      </w:rPr>
      <w:drawing>
        <wp:anchor distT="0" distB="0" distL="114300" distR="114300" simplePos="0" relativeHeight="251659264" behindDoc="1" locked="0" layoutInCell="1" allowOverlap="1" wp14:anchorId="23756641" wp14:editId="189E9126">
          <wp:simplePos x="0" y="0"/>
          <wp:positionH relativeFrom="column">
            <wp:posOffset>5479415</wp:posOffset>
          </wp:positionH>
          <wp:positionV relativeFrom="paragraph">
            <wp:posOffset>-1343601</wp:posOffset>
          </wp:positionV>
          <wp:extent cx="1237615" cy="1237615"/>
          <wp:effectExtent l="0" t="0" r="0" b="0"/>
          <wp:wrapTight wrapText="bothSides">
            <wp:wrapPolygon edited="0">
              <wp:start x="10639" y="2660"/>
              <wp:lineTo x="7315" y="3990"/>
              <wp:lineTo x="1995" y="6982"/>
              <wp:lineTo x="1995" y="12302"/>
              <wp:lineTo x="2992" y="13964"/>
              <wp:lineTo x="5320" y="14962"/>
              <wp:lineTo x="7979" y="17621"/>
              <wp:lineTo x="8977" y="18286"/>
              <wp:lineTo x="14297" y="18286"/>
              <wp:lineTo x="18951" y="13964"/>
              <wp:lineTo x="19284" y="7315"/>
              <wp:lineTo x="14629" y="3657"/>
              <wp:lineTo x="12634" y="2660"/>
              <wp:lineTo x="10639" y="2660"/>
            </wp:wrapPolygon>
          </wp:wrapTight>
          <wp:docPr id="29" name="Imagem 2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37615" cy="123761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B53C82" w14:textId="77777777" w:rsidR="00904097" w:rsidRDefault="00904097">
    <w:pPr>
      <w:pStyle w:val="Rodap"/>
    </w:pPr>
  </w:p>
  <w:p w14:paraId="7FDF4A0C" w14:textId="4BFA9FB3" w:rsidR="00B36B5C" w:rsidRDefault="00B36B5C">
    <w:pPr>
      <w:pStyle w:val="Rodap"/>
    </w:pPr>
    <w:r>
      <w:fldChar w:fldCharType="begin"/>
    </w:r>
    <w:r>
      <w:instrText xml:space="preserve"> IF </w:instrText>
    </w:r>
    <w:r>
      <w:fldChar w:fldCharType="begin"/>
    </w:r>
    <w:r>
      <w:instrText xml:space="preserve"> PAGE  \* Arabic  \* MERGEFORMAT </w:instrText>
    </w:r>
    <w:r>
      <w:fldChar w:fldCharType="separate"/>
    </w:r>
    <w:r w:rsidR="00A81B2A">
      <w:rPr>
        <w:noProof/>
      </w:rPr>
      <w:instrText>1</w:instrText>
    </w:r>
    <w:r>
      <w:fldChar w:fldCharType="end"/>
    </w:r>
    <w:r>
      <w:instrText xml:space="preserve"> &lt; "10" "0</w:instrText>
    </w:r>
    <w:r>
      <w:fldChar w:fldCharType="begin"/>
    </w:r>
    <w:r>
      <w:instrText xml:space="preserve"> PAGE  \* Arabic  \* MERGEFORMAT </w:instrText>
    </w:r>
    <w:r>
      <w:fldChar w:fldCharType="separate"/>
    </w:r>
    <w:r w:rsidR="00A81B2A">
      <w:rPr>
        <w:noProof/>
      </w:rPr>
      <w:instrText>1</w:instrText>
    </w:r>
    <w:r>
      <w:fldChar w:fldCharType="end"/>
    </w:r>
    <w:r>
      <w:instrText xml:space="preserve">" \* MERGEFORMAT </w:instrText>
    </w:r>
    <w:r>
      <w:fldChar w:fldCharType="separate"/>
    </w:r>
    <w:r w:rsidR="00A81B2A">
      <w:rPr>
        <w:noProof/>
      </w:rPr>
      <w:t>01</w:t>
    </w:r>
    <w:r>
      <w:fldChar w:fldCharType="end"/>
    </w:r>
  </w:p>
  <w:p w14:paraId="3428B442" w14:textId="77777777" w:rsidR="00904097" w:rsidRPr="00904097" w:rsidRDefault="00904097" w:rsidP="00904097">
    <w:pPr>
      <w:pStyle w:val="Rodap"/>
      <w:spacing w:line="240" w:lineRule="auto"/>
      <w:rPr>
        <w:sz w:val="4"/>
        <w:szCs w:val="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01856B" w14:textId="77777777" w:rsidR="00373A5A" w:rsidRDefault="00373A5A" w:rsidP="00C702C7">
      <w:pPr>
        <w:spacing w:after="0" w:line="240" w:lineRule="auto"/>
      </w:pPr>
      <w:r>
        <w:separator/>
      </w:r>
    </w:p>
  </w:footnote>
  <w:footnote w:type="continuationSeparator" w:id="0">
    <w:p w14:paraId="115815FF" w14:textId="77777777" w:rsidR="00373A5A" w:rsidRDefault="00373A5A" w:rsidP="00C702C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AB3C1B" w14:textId="2347C06A" w:rsidR="00361A81" w:rsidRDefault="00361A81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22097E3A" wp14:editId="0CFF3ACF">
          <wp:simplePos x="0" y="0"/>
          <wp:positionH relativeFrom="column">
            <wp:posOffset>4135</wp:posOffset>
          </wp:positionH>
          <wp:positionV relativeFrom="paragraph">
            <wp:posOffset>4135</wp:posOffset>
          </wp:positionV>
          <wp:extent cx="1828800" cy="347345"/>
          <wp:effectExtent l="0" t="0" r="0" b="0"/>
          <wp:wrapTight wrapText="bothSides">
            <wp:wrapPolygon edited="0">
              <wp:start x="0" y="0"/>
              <wp:lineTo x="0" y="20139"/>
              <wp:lineTo x="21375" y="20139"/>
              <wp:lineTo x="21375" y="7108"/>
              <wp:lineTo x="16875" y="0"/>
              <wp:lineTo x="0" y="0"/>
            </wp:wrapPolygon>
          </wp:wrapTight>
          <wp:docPr id="28" name="Imagem 2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828800" cy="3473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F"/>
    <w:multiLevelType w:val="singleLevel"/>
    <w:tmpl w:val="1DA8222E"/>
    <w:lvl w:ilvl="0">
      <w:start w:val="1"/>
      <w:numFmt w:val="lowerLetter"/>
      <w:pStyle w:val="Listanumerada2"/>
      <w:lvlText w:val="%1."/>
      <w:lvlJc w:val="left"/>
      <w:pPr>
        <w:ind w:left="644" w:hanging="360"/>
      </w:pPr>
    </w:lvl>
  </w:abstractNum>
  <w:abstractNum w:abstractNumId="1" w15:restartNumberingAfterBreak="0">
    <w:nsid w:val="FFFFFF83"/>
    <w:multiLevelType w:val="singleLevel"/>
    <w:tmpl w:val="8EAA911C"/>
    <w:lvl w:ilvl="0">
      <w:start w:val="1"/>
      <w:numFmt w:val="bullet"/>
      <w:pStyle w:val="Listacommarcas2"/>
      <w:lvlText w:val="‒"/>
      <w:lvlJc w:val="left"/>
      <w:pPr>
        <w:ind w:left="587" w:hanging="360"/>
      </w:pPr>
      <w:rPr>
        <w:rFonts w:ascii="Calibri" w:hAnsi="Calibri" w:hint="default"/>
      </w:rPr>
    </w:lvl>
  </w:abstractNum>
  <w:abstractNum w:abstractNumId="2" w15:restartNumberingAfterBreak="0">
    <w:nsid w:val="FFFFFF88"/>
    <w:multiLevelType w:val="singleLevel"/>
    <w:tmpl w:val="F716B3DA"/>
    <w:lvl w:ilvl="0">
      <w:start w:val="1"/>
      <w:numFmt w:val="decimal"/>
      <w:pStyle w:val="Listanumerad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" w15:restartNumberingAfterBreak="0">
    <w:nsid w:val="FFFFFF89"/>
    <w:multiLevelType w:val="singleLevel"/>
    <w:tmpl w:val="2A4026B0"/>
    <w:lvl w:ilvl="0">
      <w:start w:val="1"/>
      <w:numFmt w:val="bullet"/>
      <w:pStyle w:val="Listacommarc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" w15:restartNumberingAfterBreak="0">
    <w:nsid w:val="013459AB"/>
    <w:multiLevelType w:val="hybridMultilevel"/>
    <w:tmpl w:val="6574A6A2"/>
    <w:lvl w:ilvl="0" w:tplc="D0CA4B2A">
      <w:start w:val="1"/>
      <w:numFmt w:val="decimal"/>
      <w:pStyle w:val="Tablenumbered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66209A8"/>
    <w:multiLevelType w:val="multilevel"/>
    <w:tmpl w:val="CB9CC5DA"/>
    <w:lvl w:ilvl="0">
      <w:start w:val="1"/>
      <w:numFmt w:val="decimal"/>
      <w:lvlText w:val="%1."/>
      <w:lvlJc w:val="left"/>
      <w:pPr>
        <w:ind w:left="510" w:hanging="51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10" w:hanging="51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510" w:hanging="51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 w15:restartNumberingAfterBreak="0">
    <w:nsid w:val="08A2571F"/>
    <w:multiLevelType w:val="hybridMultilevel"/>
    <w:tmpl w:val="31863B26"/>
    <w:lvl w:ilvl="0" w:tplc="873EFA7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EB02634"/>
    <w:multiLevelType w:val="hybridMultilevel"/>
    <w:tmpl w:val="8460EA48"/>
    <w:lvl w:ilvl="0" w:tplc="72EC3CF6">
      <w:start w:val="1"/>
      <w:numFmt w:val="lowerLetter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50E7690"/>
    <w:multiLevelType w:val="multilevel"/>
    <w:tmpl w:val="2C5666EC"/>
    <w:lvl w:ilvl="0">
      <w:start w:val="1"/>
      <w:numFmt w:val="decimal"/>
      <w:lvlText w:val="%1"/>
      <w:lvlJc w:val="left"/>
      <w:pPr>
        <w:ind w:left="340" w:hanging="340"/>
      </w:pPr>
      <w:rPr>
        <w:rFonts w:hint="default"/>
        <w:b/>
        <w:i w:val="0"/>
      </w:rPr>
    </w:lvl>
    <w:lvl w:ilvl="1">
      <w:start w:val="1"/>
      <w:numFmt w:val="decimal"/>
      <w:lvlText w:val="%2."/>
      <w:lvlJc w:val="left"/>
      <w:pPr>
        <w:ind w:left="340" w:hanging="34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9" w15:restartNumberingAfterBreak="0">
    <w:nsid w:val="1C366BD0"/>
    <w:multiLevelType w:val="multilevel"/>
    <w:tmpl w:val="15F6EE94"/>
    <w:lvl w:ilvl="0">
      <w:start w:val="1"/>
      <w:numFmt w:val="decimal"/>
      <w:lvlText w:val="%1."/>
      <w:lvlJc w:val="left"/>
      <w:pPr>
        <w:ind w:left="20" w:hanging="360"/>
      </w:pPr>
      <w:rPr>
        <w:rFonts w:hint="default"/>
        <w:b w:val="0"/>
        <w:i w:val="0"/>
        <w:color w:val="000000" w:themeColor="text1"/>
      </w:rPr>
    </w:lvl>
    <w:lvl w:ilvl="1">
      <w:start w:val="1"/>
      <w:numFmt w:val="lowerLetter"/>
      <w:lvlText w:val="%2."/>
      <w:lvlJc w:val="left"/>
      <w:pPr>
        <w:ind w:left="1100" w:hanging="360"/>
      </w:pPr>
    </w:lvl>
    <w:lvl w:ilvl="2">
      <w:start w:val="1"/>
      <w:numFmt w:val="lowerRoman"/>
      <w:lvlText w:val="%3."/>
      <w:lvlJc w:val="right"/>
      <w:pPr>
        <w:ind w:left="1820" w:hanging="180"/>
      </w:pPr>
    </w:lvl>
    <w:lvl w:ilvl="3">
      <w:start w:val="1"/>
      <w:numFmt w:val="decimal"/>
      <w:lvlText w:val="%4."/>
      <w:lvlJc w:val="left"/>
      <w:pPr>
        <w:ind w:left="2540" w:hanging="360"/>
      </w:pPr>
    </w:lvl>
    <w:lvl w:ilvl="4">
      <w:start w:val="1"/>
      <w:numFmt w:val="lowerLetter"/>
      <w:lvlText w:val="%5."/>
      <w:lvlJc w:val="left"/>
      <w:pPr>
        <w:ind w:left="3260" w:hanging="360"/>
      </w:pPr>
    </w:lvl>
    <w:lvl w:ilvl="5">
      <w:start w:val="1"/>
      <w:numFmt w:val="lowerRoman"/>
      <w:lvlText w:val="%6."/>
      <w:lvlJc w:val="right"/>
      <w:pPr>
        <w:ind w:left="3980" w:hanging="180"/>
      </w:pPr>
    </w:lvl>
    <w:lvl w:ilvl="6">
      <w:start w:val="1"/>
      <w:numFmt w:val="decimal"/>
      <w:lvlText w:val="%7."/>
      <w:lvlJc w:val="left"/>
      <w:pPr>
        <w:ind w:left="4700" w:hanging="360"/>
      </w:pPr>
    </w:lvl>
    <w:lvl w:ilvl="7">
      <w:start w:val="1"/>
      <w:numFmt w:val="lowerLetter"/>
      <w:lvlText w:val="%8."/>
      <w:lvlJc w:val="left"/>
      <w:pPr>
        <w:ind w:left="5420" w:hanging="360"/>
      </w:pPr>
    </w:lvl>
    <w:lvl w:ilvl="8">
      <w:start w:val="1"/>
      <w:numFmt w:val="lowerRoman"/>
      <w:lvlText w:val="%9."/>
      <w:lvlJc w:val="right"/>
      <w:pPr>
        <w:ind w:left="6140" w:hanging="180"/>
      </w:pPr>
    </w:lvl>
  </w:abstractNum>
  <w:abstractNum w:abstractNumId="10" w15:restartNumberingAfterBreak="0">
    <w:nsid w:val="2B395534"/>
    <w:multiLevelType w:val="multilevel"/>
    <w:tmpl w:val="CB9CC5DA"/>
    <w:lvl w:ilvl="0">
      <w:start w:val="1"/>
      <w:numFmt w:val="decimal"/>
      <w:lvlText w:val="%1."/>
      <w:lvlJc w:val="left"/>
      <w:pPr>
        <w:ind w:left="510" w:hanging="51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10" w:hanging="51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510" w:hanging="51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1" w15:restartNumberingAfterBreak="0">
    <w:nsid w:val="2BBE6440"/>
    <w:multiLevelType w:val="hybridMultilevel"/>
    <w:tmpl w:val="E9FCECAE"/>
    <w:lvl w:ilvl="0" w:tplc="08160001">
      <w:start w:val="1"/>
      <w:numFmt w:val="bullet"/>
      <w:lvlText w:val=""/>
      <w:lvlJc w:val="left"/>
      <w:pPr>
        <w:ind w:left="1434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12" w15:restartNumberingAfterBreak="0">
    <w:nsid w:val="2C706E4B"/>
    <w:multiLevelType w:val="hybridMultilevel"/>
    <w:tmpl w:val="5A62C84C"/>
    <w:lvl w:ilvl="0" w:tplc="8BEC6C68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4FE2DDD"/>
    <w:multiLevelType w:val="hybridMultilevel"/>
    <w:tmpl w:val="CA628A0A"/>
    <w:lvl w:ilvl="0" w:tplc="0BAC49B2">
      <w:start w:val="1"/>
      <w:numFmt w:val="bullet"/>
      <w:pStyle w:val="Tablebullets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9A2475C"/>
    <w:multiLevelType w:val="hybridMultilevel"/>
    <w:tmpl w:val="8C4A589E"/>
    <w:lvl w:ilvl="0" w:tplc="08160001">
      <w:start w:val="1"/>
      <w:numFmt w:val="bullet"/>
      <w:lvlText w:val=""/>
      <w:lvlJc w:val="left"/>
      <w:pPr>
        <w:ind w:left="1434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15" w15:restartNumberingAfterBreak="0">
    <w:nsid w:val="44565C15"/>
    <w:multiLevelType w:val="hybridMultilevel"/>
    <w:tmpl w:val="B69E5CF2"/>
    <w:lvl w:ilvl="0" w:tplc="806E79C2">
      <w:start w:val="1"/>
      <w:numFmt w:val="lowerRoman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4AC2A33"/>
    <w:multiLevelType w:val="hybridMultilevel"/>
    <w:tmpl w:val="525ABB6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771028C"/>
    <w:multiLevelType w:val="hybridMultilevel"/>
    <w:tmpl w:val="15F6EE94"/>
    <w:lvl w:ilvl="0" w:tplc="0DE6A996">
      <w:start w:val="1"/>
      <w:numFmt w:val="decimal"/>
      <w:lvlText w:val="%1."/>
      <w:lvlJc w:val="left"/>
      <w:pPr>
        <w:ind w:left="20" w:hanging="360"/>
      </w:pPr>
      <w:rPr>
        <w:rFonts w:hint="default"/>
        <w:b w:val="0"/>
        <w:i w:val="0"/>
        <w:color w:val="000000" w:themeColor="text1"/>
      </w:rPr>
    </w:lvl>
    <w:lvl w:ilvl="1" w:tplc="08090019" w:tentative="1">
      <w:start w:val="1"/>
      <w:numFmt w:val="lowerLetter"/>
      <w:lvlText w:val="%2."/>
      <w:lvlJc w:val="left"/>
      <w:pPr>
        <w:ind w:left="1100" w:hanging="360"/>
      </w:pPr>
    </w:lvl>
    <w:lvl w:ilvl="2" w:tplc="0809001B" w:tentative="1">
      <w:start w:val="1"/>
      <w:numFmt w:val="lowerRoman"/>
      <w:lvlText w:val="%3."/>
      <w:lvlJc w:val="right"/>
      <w:pPr>
        <w:ind w:left="1820" w:hanging="180"/>
      </w:pPr>
    </w:lvl>
    <w:lvl w:ilvl="3" w:tplc="0809000F" w:tentative="1">
      <w:start w:val="1"/>
      <w:numFmt w:val="decimal"/>
      <w:lvlText w:val="%4."/>
      <w:lvlJc w:val="left"/>
      <w:pPr>
        <w:ind w:left="2540" w:hanging="360"/>
      </w:pPr>
    </w:lvl>
    <w:lvl w:ilvl="4" w:tplc="08090019" w:tentative="1">
      <w:start w:val="1"/>
      <w:numFmt w:val="lowerLetter"/>
      <w:lvlText w:val="%5."/>
      <w:lvlJc w:val="left"/>
      <w:pPr>
        <w:ind w:left="3260" w:hanging="360"/>
      </w:pPr>
    </w:lvl>
    <w:lvl w:ilvl="5" w:tplc="0809001B" w:tentative="1">
      <w:start w:val="1"/>
      <w:numFmt w:val="lowerRoman"/>
      <w:lvlText w:val="%6."/>
      <w:lvlJc w:val="right"/>
      <w:pPr>
        <w:ind w:left="3980" w:hanging="180"/>
      </w:pPr>
    </w:lvl>
    <w:lvl w:ilvl="6" w:tplc="0809000F" w:tentative="1">
      <w:start w:val="1"/>
      <w:numFmt w:val="decimal"/>
      <w:lvlText w:val="%7."/>
      <w:lvlJc w:val="left"/>
      <w:pPr>
        <w:ind w:left="4700" w:hanging="360"/>
      </w:pPr>
    </w:lvl>
    <w:lvl w:ilvl="7" w:tplc="08090019" w:tentative="1">
      <w:start w:val="1"/>
      <w:numFmt w:val="lowerLetter"/>
      <w:lvlText w:val="%8."/>
      <w:lvlJc w:val="left"/>
      <w:pPr>
        <w:ind w:left="5420" w:hanging="360"/>
      </w:pPr>
    </w:lvl>
    <w:lvl w:ilvl="8" w:tplc="0809001B" w:tentative="1">
      <w:start w:val="1"/>
      <w:numFmt w:val="lowerRoman"/>
      <w:lvlText w:val="%9."/>
      <w:lvlJc w:val="right"/>
      <w:pPr>
        <w:ind w:left="6140" w:hanging="180"/>
      </w:pPr>
    </w:lvl>
  </w:abstractNum>
  <w:abstractNum w:abstractNumId="18" w15:restartNumberingAfterBreak="0">
    <w:nsid w:val="57AE6A82"/>
    <w:multiLevelType w:val="multilevel"/>
    <w:tmpl w:val="27CC0A1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B3C439B"/>
    <w:multiLevelType w:val="hybridMultilevel"/>
    <w:tmpl w:val="15F6EE94"/>
    <w:lvl w:ilvl="0" w:tplc="0DE6A996">
      <w:start w:val="1"/>
      <w:numFmt w:val="decimal"/>
      <w:lvlText w:val="%1."/>
      <w:lvlJc w:val="left"/>
      <w:pPr>
        <w:ind w:left="20" w:hanging="360"/>
      </w:pPr>
      <w:rPr>
        <w:rFonts w:hint="default"/>
        <w:b w:val="0"/>
        <w:i w:val="0"/>
        <w:color w:val="000000" w:themeColor="text1"/>
      </w:rPr>
    </w:lvl>
    <w:lvl w:ilvl="1" w:tplc="08090019" w:tentative="1">
      <w:start w:val="1"/>
      <w:numFmt w:val="lowerLetter"/>
      <w:lvlText w:val="%2."/>
      <w:lvlJc w:val="left"/>
      <w:pPr>
        <w:ind w:left="1100" w:hanging="360"/>
      </w:pPr>
    </w:lvl>
    <w:lvl w:ilvl="2" w:tplc="0809001B" w:tentative="1">
      <w:start w:val="1"/>
      <w:numFmt w:val="lowerRoman"/>
      <w:lvlText w:val="%3."/>
      <w:lvlJc w:val="right"/>
      <w:pPr>
        <w:ind w:left="1820" w:hanging="180"/>
      </w:pPr>
    </w:lvl>
    <w:lvl w:ilvl="3" w:tplc="0809000F" w:tentative="1">
      <w:start w:val="1"/>
      <w:numFmt w:val="decimal"/>
      <w:lvlText w:val="%4."/>
      <w:lvlJc w:val="left"/>
      <w:pPr>
        <w:ind w:left="2540" w:hanging="360"/>
      </w:pPr>
    </w:lvl>
    <w:lvl w:ilvl="4" w:tplc="08090019" w:tentative="1">
      <w:start w:val="1"/>
      <w:numFmt w:val="lowerLetter"/>
      <w:lvlText w:val="%5."/>
      <w:lvlJc w:val="left"/>
      <w:pPr>
        <w:ind w:left="3260" w:hanging="360"/>
      </w:pPr>
    </w:lvl>
    <w:lvl w:ilvl="5" w:tplc="0809001B" w:tentative="1">
      <w:start w:val="1"/>
      <w:numFmt w:val="lowerRoman"/>
      <w:lvlText w:val="%6."/>
      <w:lvlJc w:val="right"/>
      <w:pPr>
        <w:ind w:left="3980" w:hanging="180"/>
      </w:pPr>
    </w:lvl>
    <w:lvl w:ilvl="6" w:tplc="0809000F" w:tentative="1">
      <w:start w:val="1"/>
      <w:numFmt w:val="decimal"/>
      <w:lvlText w:val="%7."/>
      <w:lvlJc w:val="left"/>
      <w:pPr>
        <w:ind w:left="4700" w:hanging="360"/>
      </w:pPr>
    </w:lvl>
    <w:lvl w:ilvl="7" w:tplc="08090019" w:tentative="1">
      <w:start w:val="1"/>
      <w:numFmt w:val="lowerLetter"/>
      <w:lvlText w:val="%8."/>
      <w:lvlJc w:val="left"/>
      <w:pPr>
        <w:ind w:left="5420" w:hanging="360"/>
      </w:pPr>
    </w:lvl>
    <w:lvl w:ilvl="8" w:tplc="0809001B" w:tentative="1">
      <w:start w:val="1"/>
      <w:numFmt w:val="lowerRoman"/>
      <w:lvlText w:val="%9."/>
      <w:lvlJc w:val="right"/>
      <w:pPr>
        <w:ind w:left="6140" w:hanging="180"/>
      </w:pPr>
    </w:lvl>
  </w:abstractNum>
  <w:abstractNum w:abstractNumId="20" w15:restartNumberingAfterBreak="0">
    <w:nsid w:val="6208224D"/>
    <w:multiLevelType w:val="multilevel"/>
    <w:tmpl w:val="307681DC"/>
    <w:lvl w:ilvl="0">
      <w:start w:val="1"/>
      <w:numFmt w:val="decimal"/>
      <w:lvlText w:val="%1"/>
      <w:lvlJc w:val="left"/>
      <w:pPr>
        <w:ind w:left="340" w:hanging="340"/>
      </w:pPr>
      <w:rPr>
        <w:rFonts w:hint="default"/>
        <w:b/>
        <w:i w:val="0"/>
      </w:rPr>
    </w:lvl>
    <w:lvl w:ilvl="1">
      <w:start w:val="1"/>
      <w:numFmt w:val="decimal"/>
      <w:lvlText w:val="%2."/>
      <w:lvlJc w:val="left"/>
      <w:pPr>
        <w:ind w:left="340" w:hanging="34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1" w15:restartNumberingAfterBreak="0">
    <w:nsid w:val="67B01137"/>
    <w:multiLevelType w:val="hybridMultilevel"/>
    <w:tmpl w:val="17CADEE8"/>
    <w:lvl w:ilvl="0" w:tplc="08160001">
      <w:start w:val="1"/>
      <w:numFmt w:val="bullet"/>
      <w:lvlText w:val=""/>
      <w:lvlJc w:val="left"/>
      <w:pPr>
        <w:ind w:left="1434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22" w15:restartNumberingAfterBreak="0">
    <w:nsid w:val="6E9058F3"/>
    <w:multiLevelType w:val="multilevel"/>
    <w:tmpl w:val="CB9CC5DA"/>
    <w:lvl w:ilvl="0">
      <w:start w:val="1"/>
      <w:numFmt w:val="decimal"/>
      <w:lvlText w:val="%1."/>
      <w:lvlJc w:val="left"/>
      <w:pPr>
        <w:ind w:left="510" w:hanging="51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10" w:hanging="51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510" w:hanging="51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3" w15:restartNumberingAfterBreak="0">
    <w:nsid w:val="74AD50EE"/>
    <w:multiLevelType w:val="hybridMultilevel"/>
    <w:tmpl w:val="283A8AD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96378011">
    <w:abstractNumId w:val="3"/>
  </w:num>
  <w:num w:numId="2" w16cid:durableId="256864655">
    <w:abstractNumId w:val="1"/>
  </w:num>
  <w:num w:numId="3" w16cid:durableId="2080057479">
    <w:abstractNumId w:val="2"/>
  </w:num>
  <w:num w:numId="4" w16cid:durableId="1129935589">
    <w:abstractNumId w:val="0"/>
  </w:num>
  <w:num w:numId="5" w16cid:durableId="738408025">
    <w:abstractNumId w:val="12"/>
  </w:num>
  <w:num w:numId="6" w16cid:durableId="168182321">
    <w:abstractNumId w:val="19"/>
  </w:num>
  <w:num w:numId="7" w16cid:durableId="361592378">
    <w:abstractNumId w:val="19"/>
    <w:lvlOverride w:ilvl="0">
      <w:startOverride w:val="1"/>
    </w:lvlOverride>
  </w:num>
  <w:num w:numId="8" w16cid:durableId="1225488709">
    <w:abstractNumId w:val="17"/>
  </w:num>
  <w:num w:numId="9" w16cid:durableId="1729911195">
    <w:abstractNumId w:val="18"/>
  </w:num>
  <w:num w:numId="10" w16cid:durableId="304361245">
    <w:abstractNumId w:val="8"/>
  </w:num>
  <w:num w:numId="11" w16cid:durableId="184447715">
    <w:abstractNumId w:val="9"/>
  </w:num>
  <w:num w:numId="12" w16cid:durableId="1216502033">
    <w:abstractNumId w:val="20"/>
  </w:num>
  <w:num w:numId="13" w16cid:durableId="263877422">
    <w:abstractNumId w:val="5"/>
  </w:num>
  <w:num w:numId="14" w16cid:durableId="93101242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960918127">
    <w:abstractNumId w:val="22"/>
  </w:num>
  <w:num w:numId="16" w16cid:durableId="1049648946">
    <w:abstractNumId w:val="10"/>
  </w:num>
  <w:num w:numId="17" w16cid:durableId="224487144">
    <w:abstractNumId w:val="15"/>
  </w:num>
  <w:num w:numId="18" w16cid:durableId="366685162">
    <w:abstractNumId w:val="7"/>
  </w:num>
  <w:num w:numId="19" w16cid:durableId="917715603">
    <w:abstractNumId w:val="13"/>
  </w:num>
  <w:num w:numId="20" w16cid:durableId="946162770">
    <w:abstractNumId w:val="4"/>
  </w:num>
  <w:num w:numId="21" w16cid:durableId="203060500">
    <w:abstractNumId w:val="6"/>
  </w:num>
  <w:num w:numId="22" w16cid:durableId="1192646373">
    <w:abstractNumId w:val="16"/>
  </w:num>
  <w:num w:numId="23" w16cid:durableId="659041261">
    <w:abstractNumId w:val="14"/>
  </w:num>
  <w:num w:numId="24" w16cid:durableId="1364864616">
    <w:abstractNumId w:val="21"/>
  </w:num>
  <w:num w:numId="25" w16cid:durableId="1963681732">
    <w:abstractNumId w:val="11"/>
  </w:num>
  <w:num w:numId="26" w16cid:durableId="739249777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hideSpellingErrors/>
  <w:activeWritingStyle w:appName="MSWord" w:lang="pt-PT" w:vendorID="64" w:dllVersion="6" w:nlCheck="1" w:checkStyle="0"/>
  <w:activeWritingStyle w:appName="MSWord" w:lang="en-US" w:vendorID="64" w:dllVersion="6" w:nlCheck="1" w:checkStyle="1"/>
  <w:activeWritingStyle w:appName="MSWord" w:lang="en-GB" w:vendorID="64" w:dllVersion="6" w:nlCheck="1" w:checkStyle="1"/>
  <w:activeWritingStyle w:appName="MSWord" w:lang="en-US" w:vendorID="64" w:dllVersion="0" w:nlCheck="1" w:checkStyle="0"/>
  <w:activeWritingStyle w:appName="MSWord" w:lang="en-US" w:vendorID="64" w:dllVersion="4096" w:nlCheck="1" w:checkStyle="0"/>
  <w:activeWritingStyle w:appName="MSWord" w:lang="pt-PT" w:vendorID="64" w:dllVersion="4096" w:nlCheck="1" w:checkStyle="0"/>
  <w:activeWritingStyle w:appName="MSWord" w:lang="en-GB" w:vendorID="64" w:dllVersion="4096" w:nlCheck="1" w:checkStyle="0"/>
  <w:proofState w:spelling="clean" w:grammar="clean"/>
  <w:attachedTemplate r:id="rId1"/>
  <w:stylePaneSortMethod w:val="000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0EC3"/>
    <w:rsid w:val="000005FE"/>
    <w:rsid w:val="000104AA"/>
    <w:rsid w:val="000131A3"/>
    <w:rsid w:val="00014B89"/>
    <w:rsid w:val="0001540A"/>
    <w:rsid w:val="000173B3"/>
    <w:rsid w:val="00020D44"/>
    <w:rsid w:val="00021A39"/>
    <w:rsid w:val="00025E7D"/>
    <w:rsid w:val="00035DBA"/>
    <w:rsid w:val="00037C17"/>
    <w:rsid w:val="00041DB4"/>
    <w:rsid w:val="000429AC"/>
    <w:rsid w:val="00042B6A"/>
    <w:rsid w:val="00042B99"/>
    <w:rsid w:val="000516C4"/>
    <w:rsid w:val="000517C0"/>
    <w:rsid w:val="00060EC3"/>
    <w:rsid w:val="00061444"/>
    <w:rsid w:val="000637A6"/>
    <w:rsid w:val="000648CF"/>
    <w:rsid w:val="00066BBA"/>
    <w:rsid w:val="00071509"/>
    <w:rsid w:val="00083DD5"/>
    <w:rsid w:val="00092341"/>
    <w:rsid w:val="000958D1"/>
    <w:rsid w:val="000A7F05"/>
    <w:rsid w:val="000B6C05"/>
    <w:rsid w:val="000C20BD"/>
    <w:rsid w:val="000C2B24"/>
    <w:rsid w:val="000C5EA5"/>
    <w:rsid w:val="000D2DE0"/>
    <w:rsid w:val="000E2C94"/>
    <w:rsid w:val="000E4AA4"/>
    <w:rsid w:val="000F5C22"/>
    <w:rsid w:val="0010113D"/>
    <w:rsid w:val="0010462B"/>
    <w:rsid w:val="00104C9F"/>
    <w:rsid w:val="00111011"/>
    <w:rsid w:val="00116117"/>
    <w:rsid w:val="00123AD3"/>
    <w:rsid w:val="00125C30"/>
    <w:rsid w:val="001265CF"/>
    <w:rsid w:val="00130191"/>
    <w:rsid w:val="00135844"/>
    <w:rsid w:val="00136294"/>
    <w:rsid w:val="001457BC"/>
    <w:rsid w:val="00153312"/>
    <w:rsid w:val="001549C1"/>
    <w:rsid w:val="00157BD7"/>
    <w:rsid w:val="00163881"/>
    <w:rsid w:val="001659E4"/>
    <w:rsid w:val="001708B9"/>
    <w:rsid w:val="0017280D"/>
    <w:rsid w:val="001757CE"/>
    <w:rsid w:val="00180BDA"/>
    <w:rsid w:val="0018108F"/>
    <w:rsid w:val="00186FC8"/>
    <w:rsid w:val="001975EF"/>
    <w:rsid w:val="0019765A"/>
    <w:rsid w:val="001A45CF"/>
    <w:rsid w:val="001A69DA"/>
    <w:rsid w:val="001B0F94"/>
    <w:rsid w:val="001B47AA"/>
    <w:rsid w:val="001B5C19"/>
    <w:rsid w:val="001C24BF"/>
    <w:rsid w:val="001C5241"/>
    <w:rsid w:val="001D03A7"/>
    <w:rsid w:val="001D1F52"/>
    <w:rsid w:val="001E016B"/>
    <w:rsid w:val="001E7D3E"/>
    <w:rsid w:val="001F1D9A"/>
    <w:rsid w:val="001F38BE"/>
    <w:rsid w:val="001F61B8"/>
    <w:rsid w:val="001F6839"/>
    <w:rsid w:val="00204CBA"/>
    <w:rsid w:val="00211AB1"/>
    <w:rsid w:val="00212852"/>
    <w:rsid w:val="00216CF6"/>
    <w:rsid w:val="00220CCF"/>
    <w:rsid w:val="00222018"/>
    <w:rsid w:val="00227F1F"/>
    <w:rsid w:val="00231B44"/>
    <w:rsid w:val="002340B6"/>
    <w:rsid w:val="00234BA2"/>
    <w:rsid w:val="00235582"/>
    <w:rsid w:val="002370AB"/>
    <w:rsid w:val="00237872"/>
    <w:rsid w:val="00244010"/>
    <w:rsid w:val="00253D2A"/>
    <w:rsid w:val="00255D53"/>
    <w:rsid w:val="00283E09"/>
    <w:rsid w:val="002930B2"/>
    <w:rsid w:val="00294BBA"/>
    <w:rsid w:val="00295B52"/>
    <w:rsid w:val="00297214"/>
    <w:rsid w:val="002B2376"/>
    <w:rsid w:val="002B4054"/>
    <w:rsid w:val="002B4D02"/>
    <w:rsid w:val="002B6D2E"/>
    <w:rsid w:val="002B760B"/>
    <w:rsid w:val="002C5FEA"/>
    <w:rsid w:val="002C690A"/>
    <w:rsid w:val="002C6F50"/>
    <w:rsid w:val="002D41F7"/>
    <w:rsid w:val="002E1C00"/>
    <w:rsid w:val="002E7099"/>
    <w:rsid w:val="002F2771"/>
    <w:rsid w:val="00303FA1"/>
    <w:rsid w:val="003121C1"/>
    <w:rsid w:val="0032373B"/>
    <w:rsid w:val="00331D1F"/>
    <w:rsid w:val="00333773"/>
    <w:rsid w:val="00337680"/>
    <w:rsid w:val="0034581C"/>
    <w:rsid w:val="00351709"/>
    <w:rsid w:val="00357E4F"/>
    <w:rsid w:val="00361A81"/>
    <w:rsid w:val="00372516"/>
    <w:rsid w:val="00373A5A"/>
    <w:rsid w:val="00375EB8"/>
    <w:rsid w:val="00377AE4"/>
    <w:rsid w:val="003863C7"/>
    <w:rsid w:val="00386939"/>
    <w:rsid w:val="0039181B"/>
    <w:rsid w:val="003923FD"/>
    <w:rsid w:val="00393EB4"/>
    <w:rsid w:val="003A494E"/>
    <w:rsid w:val="003B3379"/>
    <w:rsid w:val="003B3C47"/>
    <w:rsid w:val="003B3F96"/>
    <w:rsid w:val="003B5BDA"/>
    <w:rsid w:val="003C12AF"/>
    <w:rsid w:val="003C4BE4"/>
    <w:rsid w:val="003C4DE4"/>
    <w:rsid w:val="003C5ED8"/>
    <w:rsid w:val="003D0107"/>
    <w:rsid w:val="003D1A80"/>
    <w:rsid w:val="003E138D"/>
    <w:rsid w:val="003E1820"/>
    <w:rsid w:val="003E49BA"/>
    <w:rsid w:val="003F2224"/>
    <w:rsid w:val="00404297"/>
    <w:rsid w:val="004052BC"/>
    <w:rsid w:val="004066C3"/>
    <w:rsid w:val="0041016D"/>
    <w:rsid w:val="00412EA0"/>
    <w:rsid w:val="0042798A"/>
    <w:rsid w:val="004314E1"/>
    <w:rsid w:val="00432002"/>
    <w:rsid w:val="0044117C"/>
    <w:rsid w:val="0044558B"/>
    <w:rsid w:val="004509E3"/>
    <w:rsid w:val="00451AD9"/>
    <w:rsid w:val="0046618E"/>
    <w:rsid w:val="0046632A"/>
    <w:rsid w:val="00471289"/>
    <w:rsid w:val="00473614"/>
    <w:rsid w:val="004860A3"/>
    <w:rsid w:val="00486736"/>
    <w:rsid w:val="004925D0"/>
    <w:rsid w:val="004A0DCC"/>
    <w:rsid w:val="004A6C6D"/>
    <w:rsid w:val="004B301B"/>
    <w:rsid w:val="004C2616"/>
    <w:rsid w:val="004D159E"/>
    <w:rsid w:val="004D1F57"/>
    <w:rsid w:val="004D49FC"/>
    <w:rsid w:val="004F47B4"/>
    <w:rsid w:val="004F4A4B"/>
    <w:rsid w:val="00501EFF"/>
    <w:rsid w:val="00526863"/>
    <w:rsid w:val="005270F9"/>
    <w:rsid w:val="00542505"/>
    <w:rsid w:val="00543BA8"/>
    <w:rsid w:val="00544D24"/>
    <w:rsid w:val="00545465"/>
    <w:rsid w:val="00563C6F"/>
    <w:rsid w:val="00564F21"/>
    <w:rsid w:val="00573556"/>
    <w:rsid w:val="00573D2F"/>
    <w:rsid w:val="005828C7"/>
    <w:rsid w:val="005843DE"/>
    <w:rsid w:val="00593BF7"/>
    <w:rsid w:val="005967D7"/>
    <w:rsid w:val="0059682F"/>
    <w:rsid w:val="005969FB"/>
    <w:rsid w:val="005B3E3D"/>
    <w:rsid w:val="005B6B53"/>
    <w:rsid w:val="005D5512"/>
    <w:rsid w:val="005E3501"/>
    <w:rsid w:val="005F2128"/>
    <w:rsid w:val="005F3D7B"/>
    <w:rsid w:val="005F525A"/>
    <w:rsid w:val="005F54F5"/>
    <w:rsid w:val="005F68FD"/>
    <w:rsid w:val="005F74C0"/>
    <w:rsid w:val="00605199"/>
    <w:rsid w:val="00622358"/>
    <w:rsid w:val="006244D8"/>
    <w:rsid w:val="00624C5E"/>
    <w:rsid w:val="00626FD8"/>
    <w:rsid w:val="00632C31"/>
    <w:rsid w:val="0064434F"/>
    <w:rsid w:val="006464CD"/>
    <w:rsid w:val="00650D85"/>
    <w:rsid w:val="006528C9"/>
    <w:rsid w:val="00665092"/>
    <w:rsid w:val="006673E8"/>
    <w:rsid w:val="00671EC0"/>
    <w:rsid w:val="00676F48"/>
    <w:rsid w:val="0067770B"/>
    <w:rsid w:val="00686056"/>
    <w:rsid w:val="00691C32"/>
    <w:rsid w:val="006A473D"/>
    <w:rsid w:val="006B0513"/>
    <w:rsid w:val="006B16E0"/>
    <w:rsid w:val="006B24BB"/>
    <w:rsid w:val="006B30D1"/>
    <w:rsid w:val="006B4816"/>
    <w:rsid w:val="006C15DC"/>
    <w:rsid w:val="006C5AD3"/>
    <w:rsid w:val="006C617F"/>
    <w:rsid w:val="006D6A17"/>
    <w:rsid w:val="0070153F"/>
    <w:rsid w:val="00705766"/>
    <w:rsid w:val="007172D9"/>
    <w:rsid w:val="00720888"/>
    <w:rsid w:val="0072138D"/>
    <w:rsid w:val="0072746D"/>
    <w:rsid w:val="007312AA"/>
    <w:rsid w:val="007342AA"/>
    <w:rsid w:val="00734C1B"/>
    <w:rsid w:val="007460A4"/>
    <w:rsid w:val="00750D3B"/>
    <w:rsid w:val="007516F0"/>
    <w:rsid w:val="0075315A"/>
    <w:rsid w:val="00753A99"/>
    <w:rsid w:val="007550AB"/>
    <w:rsid w:val="007573BD"/>
    <w:rsid w:val="007604FB"/>
    <w:rsid w:val="007653DA"/>
    <w:rsid w:val="0076614E"/>
    <w:rsid w:val="00766C95"/>
    <w:rsid w:val="00773725"/>
    <w:rsid w:val="007842EC"/>
    <w:rsid w:val="00784EB7"/>
    <w:rsid w:val="0079305A"/>
    <w:rsid w:val="007A1421"/>
    <w:rsid w:val="007A63AB"/>
    <w:rsid w:val="007B29C4"/>
    <w:rsid w:val="007B2FB1"/>
    <w:rsid w:val="007C008A"/>
    <w:rsid w:val="007C0C20"/>
    <w:rsid w:val="007C7944"/>
    <w:rsid w:val="007C7C55"/>
    <w:rsid w:val="007D25BC"/>
    <w:rsid w:val="007D4E63"/>
    <w:rsid w:val="007E03C0"/>
    <w:rsid w:val="007E2034"/>
    <w:rsid w:val="007E2836"/>
    <w:rsid w:val="007E568A"/>
    <w:rsid w:val="007F0D03"/>
    <w:rsid w:val="007F4828"/>
    <w:rsid w:val="008005C8"/>
    <w:rsid w:val="008006BE"/>
    <w:rsid w:val="00802289"/>
    <w:rsid w:val="0080397A"/>
    <w:rsid w:val="00807054"/>
    <w:rsid w:val="0080728A"/>
    <w:rsid w:val="00813DBC"/>
    <w:rsid w:val="00813F7A"/>
    <w:rsid w:val="0082118A"/>
    <w:rsid w:val="00821F18"/>
    <w:rsid w:val="00822995"/>
    <w:rsid w:val="00822FC7"/>
    <w:rsid w:val="00825CB7"/>
    <w:rsid w:val="00855A9A"/>
    <w:rsid w:val="00856A0E"/>
    <w:rsid w:val="008631CE"/>
    <w:rsid w:val="0086443E"/>
    <w:rsid w:val="00872FD2"/>
    <w:rsid w:val="00873D35"/>
    <w:rsid w:val="00876869"/>
    <w:rsid w:val="00894F9A"/>
    <w:rsid w:val="00896BD0"/>
    <w:rsid w:val="008B26FD"/>
    <w:rsid w:val="008B2E86"/>
    <w:rsid w:val="008C0EAA"/>
    <w:rsid w:val="008C5A91"/>
    <w:rsid w:val="008D3D05"/>
    <w:rsid w:val="008E2830"/>
    <w:rsid w:val="008E3008"/>
    <w:rsid w:val="008E7B8E"/>
    <w:rsid w:val="008E7ED3"/>
    <w:rsid w:val="008F31BA"/>
    <w:rsid w:val="009011F3"/>
    <w:rsid w:val="00904097"/>
    <w:rsid w:val="009053F7"/>
    <w:rsid w:val="00905422"/>
    <w:rsid w:val="00917965"/>
    <w:rsid w:val="00930258"/>
    <w:rsid w:val="00930A39"/>
    <w:rsid w:val="009350F0"/>
    <w:rsid w:val="009419A4"/>
    <w:rsid w:val="009426BC"/>
    <w:rsid w:val="00952D32"/>
    <w:rsid w:val="00957BA0"/>
    <w:rsid w:val="00977BEA"/>
    <w:rsid w:val="00991538"/>
    <w:rsid w:val="0099372E"/>
    <w:rsid w:val="00994C96"/>
    <w:rsid w:val="00995104"/>
    <w:rsid w:val="009A0464"/>
    <w:rsid w:val="009A44A5"/>
    <w:rsid w:val="009B058D"/>
    <w:rsid w:val="009B139F"/>
    <w:rsid w:val="009B2D95"/>
    <w:rsid w:val="009B60B8"/>
    <w:rsid w:val="009C403B"/>
    <w:rsid w:val="009D3564"/>
    <w:rsid w:val="009D5174"/>
    <w:rsid w:val="009D57E3"/>
    <w:rsid w:val="009E006D"/>
    <w:rsid w:val="009E0A65"/>
    <w:rsid w:val="009E5122"/>
    <w:rsid w:val="00A063EE"/>
    <w:rsid w:val="00A161A4"/>
    <w:rsid w:val="00A17957"/>
    <w:rsid w:val="00A22C63"/>
    <w:rsid w:val="00A31844"/>
    <w:rsid w:val="00A32258"/>
    <w:rsid w:val="00A33333"/>
    <w:rsid w:val="00A37554"/>
    <w:rsid w:val="00A43B3E"/>
    <w:rsid w:val="00A45E20"/>
    <w:rsid w:val="00A509CB"/>
    <w:rsid w:val="00A659E1"/>
    <w:rsid w:val="00A7089C"/>
    <w:rsid w:val="00A7281A"/>
    <w:rsid w:val="00A80695"/>
    <w:rsid w:val="00A80E26"/>
    <w:rsid w:val="00A81B2A"/>
    <w:rsid w:val="00A84BDB"/>
    <w:rsid w:val="00A85445"/>
    <w:rsid w:val="00A900CC"/>
    <w:rsid w:val="00A9095F"/>
    <w:rsid w:val="00A97EDE"/>
    <w:rsid w:val="00AA34E3"/>
    <w:rsid w:val="00AA4905"/>
    <w:rsid w:val="00AB1438"/>
    <w:rsid w:val="00AB23AC"/>
    <w:rsid w:val="00AB32A9"/>
    <w:rsid w:val="00AB3DD5"/>
    <w:rsid w:val="00AC02AA"/>
    <w:rsid w:val="00AC1D94"/>
    <w:rsid w:val="00AC2081"/>
    <w:rsid w:val="00AD6475"/>
    <w:rsid w:val="00AE0FC7"/>
    <w:rsid w:val="00AE6C40"/>
    <w:rsid w:val="00AE710A"/>
    <w:rsid w:val="00B020E4"/>
    <w:rsid w:val="00B055B1"/>
    <w:rsid w:val="00B0660D"/>
    <w:rsid w:val="00B06697"/>
    <w:rsid w:val="00B176C3"/>
    <w:rsid w:val="00B20E03"/>
    <w:rsid w:val="00B253A1"/>
    <w:rsid w:val="00B262AB"/>
    <w:rsid w:val="00B311B9"/>
    <w:rsid w:val="00B33CB7"/>
    <w:rsid w:val="00B352FA"/>
    <w:rsid w:val="00B36B5C"/>
    <w:rsid w:val="00B36D31"/>
    <w:rsid w:val="00B43146"/>
    <w:rsid w:val="00B46969"/>
    <w:rsid w:val="00B47A1D"/>
    <w:rsid w:val="00B617CD"/>
    <w:rsid w:val="00B66FC9"/>
    <w:rsid w:val="00B76AF5"/>
    <w:rsid w:val="00B805E0"/>
    <w:rsid w:val="00B8329E"/>
    <w:rsid w:val="00B955FF"/>
    <w:rsid w:val="00B962CB"/>
    <w:rsid w:val="00BB31FB"/>
    <w:rsid w:val="00BB4A7A"/>
    <w:rsid w:val="00BB6CB3"/>
    <w:rsid w:val="00BC0047"/>
    <w:rsid w:val="00BC2155"/>
    <w:rsid w:val="00BC266F"/>
    <w:rsid w:val="00BD3A8E"/>
    <w:rsid w:val="00BD48C7"/>
    <w:rsid w:val="00BE1A01"/>
    <w:rsid w:val="00BE48D2"/>
    <w:rsid w:val="00BE77B1"/>
    <w:rsid w:val="00BF67EE"/>
    <w:rsid w:val="00BF6F8B"/>
    <w:rsid w:val="00C04DCF"/>
    <w:rsid w:val="00C04F0F"/>
    <w:rsid w:val="00C06177"/>
    <w:rsid w:val="00C075EA"/>
    <w:rsid w:val="00C158DA"/>
    <w:rsid w:val="00C23990"/>
    <w:rsid w:val="00C25EC1"/>
    <w:rsid w:val="00C3036C"/>
    <w:rsid w:val="00C30593"/>
    <w:rsid w:val="00C34C43"/>
    <w:rsid w:val="00C41BEB"/>
    <w:rsid w:val="00C44FB9"/>
    <w:rsid w:val="00C50A26"/>
    <w:rsid w:val="00C61AC6"/>
    <w:rsid w:val="00C6344E"/>
    <w:rsid w:val="00C63E9E"/>
    <w:rsid w:val="00C666D4"/>
    <w:rsid w:val="00C6688B"/>
    <w:rsid w:val="00C702C7"/>
    <w:rsid w:val="00C7429C"/>
    <w:rsid w:val="00C762EB"/>
    <w:rsid w:val="00C8703B"/>
    <w:rsid w:val="00CA4E63"/>
    <w:rsid w:val="00CA5B05"/>
    <w:rsid w:val="00CB310C"/>
    <w:rsid w:val="00CC2A1A"/>
    <w:rsid w:val="00CC5E8F"/>
    <w:rsid w:val="00CC799F"/>
    <w:rsid w:val="00CC7F7C"/>
    <w:rsid w:val="00CD5842"/>
    <w:rsid w:val="00CD5EC2"/>
    <w:rsid w:val="00CE1D9F"/>
    <w:rsid w:val="00CF3CA4"/>
    <w:rsid w:val="00CF48F4"/>
    <w:rsid w:val="00CF546E"/>
    <w:rsid w:val="00CF7F7F"/>
    <w:rsid w:val="00D0023B"/>
    <w:rsid w:val="00D01239"/>
    <w:rsid w:val="00D03ED2"/>
    <w:rsid w:val="00D1522A"/>
    <w:rsid w:val="00D20BB6"/>
    <w:rsid w:val="00D236E8"/>
    <w:rsid w:val="00D27B73"/>
    <w:rsid w:val="00D329DF"/>
    <w:rsid w:val="00D33A2B"/>
    <w:rsid w:val="00D35C72"/>
    <w:rsid w:val="00D36E73"/>
    <w:rsid w:val="00D4280C"/>
    <w:rsid w:val="00D5297D"/>
    <w:rsid w:val="00D52A6A"/>
    <w:rsid w:val="00D55EB6"/>
    <w:rsid w:val="00D61DFC"/>
    <w:rsid w:val="00D768FD"/>
    <w:rsid w:val="00D76D02"/>
    <w:rsid w:val="00D7732D"/>
    <w:rsid w:val="00D77448"/>
    <w:rsid w:val="00D815D0"/>
    <w:rsid w:val="00D96739"/>
    <w:rsid w:val="00DA1962"/>
    <w:rsid w:val="00DB0CB1"/>
    <w:rsid w:val="00DB5D79"/>
    <w:rsid w:val="00DB633F"/>
    <w:rsid w:val="00DC1016"/>
    <w:rsid w:val="00DC4D91"/>
    <w:rsid w:val="00DC65D0"/>
    <w:rsid w:val="00DD0B3E"/>
    <w:rsid w:val="00DD5A1B"/>
    <w:rsid w:val="00DD715C"/>
    <w:rsid w:val="00DE18BC"/>
    <w:rsid w:val="00DE208B"/>
    <w:rsid w:val="00DE33E0"/>
    <w:rsid w:val="00DF4401"/>
    <w:rsid w:val="00DF4B62"/>
    <w:rsid w:val="00E0517E"/>
    <w:rsid w:val="00E05597"/>
    <w:rsid w:val="00E15C2C"/>
    <w:rsid w:val="00E15CFD"/>
    <w:rsid w:val="00E15DEF"/>
    <w:rsid w:val="00E15E9E"/>
    <w:rsid w:val="00E26113"/>
    <w:rsid w:val="00E266A4"/>
    <w:rsid w:val="00E35306"/>
    <w:rsid w:val="00E35847"/>
    <w:rsid w:val="00E36C7A"/>
    <w:rsid w:val="00E4362E"/>
    <w:rsid w:val="00E51605"/>
    <w:rsid w:val="00E54BEF"/>
    <w:rsid w:val="00E56993"/>
    <w:rsid w:val="00E56F4A"/>
    <w:rsid w:val="00E7797E"/>
    <w:rsid w:val="00E82807"/>
    <w:rsid w:val="00E87432"/>
    <w:rsid w:val="00E943B8"/>
    <w:rsid w:val="00E94C20"/>
    <w:rsid w:val="00EB209E"/>
    <w:rsid w:val="00EB5CD1"/>
    <w:rsid w:val="00EC6CC9"/>
    <w:rsid w:val="00ED5DBC"/>
    <w:rsid w:val="00EE0759"/>
    <w:rsid w:val="00EE16D4"/>
    <w:rsid w:val="00EE1849"/>
    <w:rsid w:val="00EE2C87"/>
    <w:rsid w:val="00EE61A2"/>
    <w:rsid w:val="00EF06A7"/>
    <w:rsid w:val="00EF0925"/>
    <w:rsid w:val="00EF4086"/>
    <w:rsid w:val="00EF5B2D"/>
    <w:rsid w:val="00F045B9"/>
    <w:rsid w:val="00F1518C"/>
    <w:rsid w:val="00F15F5C"/>
    <w:rsid w:val="00F23266"/>
    <w:rsid w:val="00F3081C"/>
    <w:rsid w:val="00F448EC"/>
    <w:rsid w:val="00F506EF"/>
    <w:rsid w:val="00F5140D"/>
    <w:rsid w:val="00F565A3"/>
    <w:rsid w:val="00F64334"/>
    <w:rsid w:val="00F721DF"/>
    <w:rsid w:val="00F7435C"/>
    <w:rsid w:val="00F81577"/>
    <w:rsid w:val="00F87C3C"/>
    <w:rsid w:val="00F9119D"/>
    <w:rsid w:val="00F973D7"/>
    <w:rsid w:val="00FA2C69"/>
    <w:rsid w:val="00FA6EC4"/>
    <w:rsid w:val="00FB0CB7"/>
    <w:rsid w:val="00FB25C1"/>
    <w:rsid w:val="00FB5783"/>
    <w:rsid w:val="00FB6C38"/>
    <w:rsid w:val="00FC00AE"/>
    <w:rsid w:val="00FC2104"/>
    <w:rsid w:val="00FC2B0D"/>
    <w:rsid w:val="00FC3A87"/>
    <w:rsid w:val="00FC46DC"/>
    <w:rsid w:val="00FC5C06"/>
    <w:rsid w:val="00FD075F"/>
    <w:rsid w:val="00FD505C"/>
    <w:rsid w:val="00FD5421"/>
    <w:rsid w:val="00FE423A"/>
    <w:rsid w:val="00FE7E6F"/>
    <w:rsid w:val="00FF0F52"/>
    <w:rsid w:val="00FF1E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166B7A5"/>
  <w15:chartTrackingRefBased/>
  <w15:docId w15:val="{4C42347C-72C5-40EB-8BE5-E085E25843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qFormat="1"/>
    <w:lsdException w:name="heading 4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/>
    <w:lsdException w:name="footnote text" w:unhideWhenUsed="1"/>
    <w:lsdException w:name="annotation text" w:semiHidden="1"/>
    <w:lsdException w:name="header" w:unhideWhenUsed="1"/>
    <w:lsdException w:name="footer" w:unhideWhenUsed="1"/>
    <w:lsdException w:name="index heading" w:semiHidden="1"/>
    <w:lsdException w:name="caption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unhideWhenUsed="1"/>
    <w:lsdException w:name="annotation reference" w:semiHidden="1"/>
    <w:lsdException w:name="line number" w:semiHidden="1"/>
    <w:lsdException w:name="page number" w:semiHidden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unhideWhenUsed="1" w:qFormat="1"/>
    <w:lsdException w:name="List Number" w:qFormat="1"/>
    <w:lsdException w:name="List 2" w:semiHidden="1"/>
    <w:lsdException w:name="List 3" w:semiHidden="1"/>
    <w:lsdException w:name="List 4" w:semiHidden="1"/>
    <w:lsdException w:name="List 5" w:semiHidden="1"/>
    <w:lsdException w:name="List Bullet 2" w:unhideWhenUsed="1" w:qFormat="1"/>
    <w:lsdException w:name="List Bullet 3" w:semiHidden="1"/>
    <w:lsdException w:name="List Bullet 4" w:semiHidden="1"/>
    <w:lsdException w:name="List Bullet 5" w:semiHidden="1"/>
    <w:lsdException w:name="List Number 2" w:unhideWhenUsed="1" w:qFormat="1"/>
    <w:lsdException w:name="List Number 3" w:semiHidden="1"/>
    <w:lsdException w:name="List Number 4" w:semiHidden="1"/>
    <w:lsdException w:name="List Number 5" w:semiHidden="1"/>
    <w:lsdException w:name="Title" w:semiHidden="1" w:uiPriority="10" w:qFormat="1"/>
    <w:lsdException w:name="Closing" w:semiHidden="1"/>
    <w:lsdException w:name="Signature" w:semiHidden="1"/>
    <w:lsdException w:name="Default Paragraph Font" w:semiHidden="1" w:uiPriority="1" w:unhideWhenUsed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 w:unhideWhenUsed="1"/>
    <w:lsdException w:name="FollowedHyperlink" w:semiHidden="1"/>
    <w:lsdException w:name="Strong" w:semiHidden="1" w:uiPriority="22" w:qFormat="1"/>
    <w:lsdException w:name="Emphasis" w:semiHidden="1" w:uiPriority="20" w:qFormat="1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 w:unhideWhenUsed="1"/>
    <w:lsdException w:name="HTML Preformatted" w:semiHidden="1"/>
    <w:lsdException w:name="HTML Sample" w:semiHidden="1"/>
    <w:lsdException w:name="HTML Typewriter" w:semiHidden="1"/>
    <w:lsdException w:name="HTML Variable" w:semiHidden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550AB"/>
    <w:pPr>
      <w:spacing w:after="240" w:line="240" w:lineRule="atLeast"/>
    </w:pPr>
    <w:rPr>
      <w:sz w:val="18"/>
      <w:lang w:val="pt-PT"/>
    </w:rPr>
  </w:style>
  <w:style w:type="paragraph" w:styleId="Ttulo1">
    <w:name w:val="heading 1"/>
    <w:basedOn w:val="Normal"/>
    <w:next w:val="Normal"/>
    <w:link w:val="Ttulo1Carter"/>
    <w:uiPriority w:val="9"/>
    <w:qFormat/>
    <w:rsid w:val="007550AB"/>
    <w:pPr>
      <w:keepNext/>
      <w:keepLines/>
      <w:spacing w:after="0"/>
      <w:outlineLvl w:val="0"/>
    </w:pPr>
    <w:rPr>
      <w:rFonts w:asciiTheme="majorHAnsi" w:eastAsiaTheme="majorEastAsia" w:hAnsiTheme="majorHAnsi" w:cstheme="majorBidi"/>
      <w:b/>
      <w:bCs/>
      <w:color w:val="62B5E5" w:themeColor="accent3"/>
      <w:szCs w:val="28"/>
    </w:rPr>
  </w:style>
  <w:style w:type="paragraph" w:styleId="Ttulo2">
    <w:name w:val="heading 2"/>
    <w:basedOn w:val="Normal"/>
    <w:next w:val="Normal"/>
    <w:link w:val="Ttulo2Carter"/>
    <w:uiPriority w:val="9"/>
    <w:qFormat/>
    <w:rsid w:val="007550AB"/>
    <w:pPr>
      <w:keepNext/>
      <w:keepLines/>
      <w:spacing w:after="0"/>
      <w:outlineLvl w:val="1"/>
    </w:pPr>
    <w:rPr>
      <w:rFonts w:asciiTheme="majorHAnsi" w:eastAsiaTheme="majorEastAsia" w:hAnsiTheme="majorHAnsi" w:cstheme="majorBidi"/>
      <w:b/>
      <w:bCs/>
      <w:color w:val="000000" w:themeColor="text1"/>
      <w:szCs w:val="26"/>
    </w:rPr>
  </w:style>
  <w:style w:type="paragraph" w:styleId="Ttulo3">
    <w:name w:val="heading 3"/>
    <w:basedOn w:val="Normal"/>
    <w:next w:val="Normal"/>
    <w:link w:val="Ttulo3Carter"/>
    <w:uiPriority w:val="9"/>
    <w:qFormat/>
    <w:rsid w:val="00CC2A1A"/>
    <w:pPr>
      <w:keepNext/>
      <w:keepLines/>
      <w:spacing w:after="0"/>
      <w:outlineLvl w:val="2"/>
    </w:pPr>
    <w:rPr>
      <w:rFonts w:asciiTheme="majorHAnsi" w:eastAsiaTheme="majorEastAsia" w:hAnsiTheme="majorHAnsi" w:cstheme="majorBidi"/>
      <w:b/>
      <w:bCs/>
      <w:color w:val="75787B" w:themeColor="accent6"/>
    </w:rPr>
  </w:style>
  <w:style w:type="paragraph" w:styleId="Ttulo4">
    <w:name w:val="heading 4"/>
    <w:basedOn w:val="Normal"/>
    <w:next w:val="Normal"/>
    <w:link w:val="Ttulo4Carter"/>
    <w:uiPriority w:val="9"/>
    <w:semiHidden/>
    <w:qFormat/>
    <w:rsid w:val="00255D53"/>
    <w:pPr>
      <w:keepNext/>
      <w:keepLines/>
      <w:tabs>
        <w:tab w:val="left" w:pos="340"/>
      </w:tabs>
      <w:spacing w:after="0"/>
      <w:outlineLvl w:val="3"/>
    </w:pPr>
    <w:rPr>
      <w:rFonts w:asciiTheme="majorHAnsi" w:eastAsiaTheme="majorEastAsia" w:hAnsiTheme="majorHAnsi" w:cstheme="majorBidi"/>
      <w:b/>
      <w:bCs/>
      <w:iCs/>
      <w:color w:val="000000" w:themeColor="text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7550AB"/>
    <w:rPr>
      <w:rFonts w:asciiTheme="majorHAnsi" w:eastAsiaTheme="majorEastAsia" w:hAnsiTheme="majorHAnsi" w:cstheme="majorBidi"/>
      <w:b/>
      <w:bCs/>
      <w:color w:val="62B5E5" w:themeColor="accent3"/>
      <w:sz w:val="18"/>
      <w:szCs w:val="28"/>
      <w:lang w:val="en-US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7550AB"/>
    <w:rPr>
      <w:rFonts w:asciiTheme="majorHAnsi" w:eastAsiaTheme="majorEastAsia" w:hAnsiTheme="majorHAnsi" w:cstheme="majorBidi"/>
      <w:b/>
      <w:bCs/>
      <w:color w:val="000000" w:themeColor="text1"/>
      <w:sz w:val="18"/>
      <w:szCs w:val="26"/>
      <w:lang w:val="en-US"/>
    </w:rPr>
  </w:style>
  <w:style w:type="table" w:styleId="TabelacomGrelha">
    <w:name w:val="Table Grid"/>
    <w:basedOn w:val="Tabelanormal"/>
    <w:uiPriority w:val="59"/>
    <w:rsid w:val="001E016B"/>
    <w:pPr>
      <w:spacing w:after="0" w:line="240" w:lineRule="auto"/>
    </w:pPr>
    <w:tblPr>
      <w:tblCellMar>
        <w:left w:w="0" w:type="dxa"/>
        <w:right w:w="0" w:type="dxa"/>
      </w:tblCellMar>
    </w:tblPr>
    <w:tblStylePr w:type="firstRow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paragraph" w:styleId="Cabealho">
    <w:name w:val="header"/>
    <w:link w:val="CabealhoCarter"/>
    <w:uiPriority w:val="99"/>
    <w:rsid w:val="008631CE"/>
    <w:pPr>
      <w:tabs>
        <w:tab w:val="center" w:pos="4513"/>
        <w:tab w:val="right" w:pos="9026"/>
      </w:tabs>
      <w:spacing w:after="0" w:line="240" w:lineRule="auto"/>
    </w:pPr>
    <w:rPr>
      <w:b/>
      <w:sz w:val="14"/>
      <w:lang w:val="en-US"/>
    </w:rPr>
  </w:style>
  <w:style w:type="character" w:customStyle="1" w:styleId="CabealhoCarter">
    <w:name w:val="Cabeçalho Caráter"/>
    <w:basedOn w:val="Tipodeletrapredefinidodopargrafo"/>
    <w:link w:val="Cabealho"/>
    <w:uiPriority w:val="99"/>
    <w:rsid w:val="008631CE"/>
    <w:rPr>
      <w:b/>
      <w:sz w:val="14"/>
      <w:lang w:val="en-US"/>
    </w:rPr>
  </w:style>
  <w:style w:type="paragraph" w:styleId="Rodap">
    <w:name w:val="footer"/>
    <w:basedOn w:val="Normal"/>
    <w:link w:val="RodapCarter"/>
    <w:uiPriority w:val="99"/>
    <w:rsid w:val="001975EF"/>
    <w:pPr>
      <w:tabs>
        <w:tab w:val="right" w:pos="7371"/>
      </w:tabs>
      <w:spacing w:after="0" w:line="200" w:lineRule="atLeast"/>
    </w:pPr>
    <w:rPr>
      <w:sz w:val="16"/>
    </w:rPr>
  </w:style>
  <w:style w:type="character" w:customStyle="1" w:styleId="RodapCarter">
    <w:name w:val="Rodapé Caráter"/>
    <w:basedOn w:val="Tipodeletrapredefinidodopargrafo"/>
    <w:link w:val="Rodap"/>
    <w:uiPriority w:val="99"/>
    <w:rsid w:val="007550AB"/>
    <w:rPr>
      <w:sz w:val="16"/>
      <w:lang w:val="en-US"/>
    </w:rPr>
  </w:style>
  <w:style w:type="paragraph" w:styleId="Textodebalo">
    <w:name w:val="Balloon Text"/>
    <w:basedOn w:val="Normal"/>
    <w:link w:val="TextodebaloCarter"/>
    <w:uiPriority w:val="99"/>
    <w:semiHidden/>
    <w:rsid w:val="00C702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C702C7"/>
    <w:rPr>
      <w:rFonts w:ascii="Tahoma" w:hAnsi="Tahoma" w:cs="Tahoma"/>
      <w:sz w:val="16"/>
      <w:szCs w:val="16"/>
    </w:rPr>
  </w:style>
  <w:style w:type="paragraph" w:customStyle="1" w:styleId="Subject">
    <w:name w:val="Subject"/>
    <w:basedOn w:val="Normal"/>
    <w:semiHidden/>
    <w:qFormat/>
    <w:rsid w:val="00A43B3E"/>
    <w:rPr>
      <w:b/>
    </w:rPr>
  </w:style>
  <w:style w:type="character" w:styleId="TextodoMarcadordePosio">
    <w:name w:val="Placeholder Text"/>
    <w:basedOn w:val="Tipodeletrapredefinidodopargrafo"/>
    <w:uiPriority w:val="99"/>
    <w:semiHidden/>
    <w:rsid w:val="001975EF"/>
    <w:rPr>
      <w:color w:val="808080"/>
    </w:rPr>
  </w:style>
  <w:style w:type="paragraph" w:styleId="Listacommarcas">
    <w:name w:val="List Bullet"/>
    <w:basedOn w:val="Normal"/>
    <w:uiPriority w:val="99"/>
    <w:qFormat/>
    <w:rsid w:val="00544D24"/>
    <w:pPr>
      <w:numPr>
        <w:numId w:val="1"/>
      </w:numPr>
      <w:tabs>
        <w:tab w:val="clear" w:pos="360"/>
      </w:tabs>
      <w:spacing w:after="0"/>
      <w:ind w:left="284" w:hanging="284"/>
      <w:contextualSpacing/>
    </w:pPr>
  </w:style>
  <w:style w:type="paragraph" w:styleId="Listacommarcas2">
    <w:name w:val="List Bullet 2"/>
    <w:basedOn w:val="Normal"/>
    <w:uiPriority w:val="99"/>
    <w:qFormat/>
    <w:rsid w:val="002B4D02"/>
    <w:pPr>
      <w:numPr>
        <w:numId w:val="2"/>
      </w:numPr>
      <w:ind w:left="568" w:hanging="284"/>
      <w:contextualSpacing/>
    </w:pPr>
  </w:style>
  <w:style w:type="paragraph" w:styleId="Listanumerada">
    <w:name w:val="List Number"/>
    <w:basedOn w:val="Normal"/>
    <w:uiPriority w:val="99"/>
    <w:qFormat/>
    <w:rsid w:val="00544D24"/>
    <w:pPr>
      <w:numPr>
        <w:numId w:val="3"/>
      </w:numPr>
      <w:tabs>
        <w:tab w:val="clear" w:pos="360"/>
      </w:tabs>
      <w:spacing w:after="0"/>
      <w:ind w:left="284" w:hanging="284"/>
      <w:contextualSpacing/>
    </w:pPr>
  </w:style>
  <w:style w:type="paragraph" w:styleId="Listanumerada2">
    <w:name w:val="List Number 2"/>
    <w:basedOn w:val="Normal"/>
    <w:uiPriority w:val="99"/>
    <w:qFormat/>
    <w:rsid w:val="00D35C72"/>
    <w:pPr>
      <w:numPr>
        <w:numId w:val="4"/>
      </w:numPr>
      <w:ind w:left="568" w:hanging="284"/>
      <w:contextualSpacing/>
    </w:pPr>
  </w:style>
  <w:style w:type="character" w:customStyle="1" w:styleId="Ttulo3Carter">
    <w:name w:val="Título 3 Caráter"/>
    <w:basedOn w:val="Tipodeletrapredefinidodopargrafo"/>
    <w:link w:val="Ttulo3"/>
    <w:uiPriority w:val="9"/>
    <w:rsid w:val="00CC2A1A"/>
    <w:rPr>
      <w:rFonts w:asciiTheme="majorHAnsi" w:eastAsiaTheme="majorEastAsia" w:hAnsiTheme="majorHAnsi" w:cstheme="majorBidi"/>
      <w:b/>
      <w:bCs/>
      <w:color w:val="75787B" w:themeColor="accent6"/>
      <w:sz w:val="18"/>
      <w:lang w:val="en-US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7550AB"/>
    <w:rPr>
      <w:rFonts w:asciiTheme="majorHAnsi" w:eastAsiaTheme="majorEastAsia" w:hAnsiTheme="majorHAnsi" w:cstheme="majorBidi"/>
      <w:b/>
      <w:bCs/>
      <w:iCs/>
      <w:color w:val="000000" w:themeColor="text1"/>
      <w:sz w:val="18"/>
      <w:lang w:val="en-US"/>
    </w:rPr>
  </w:style>
  <w:style w:type="paragraph" w:styleId="Textodenotaderodap">
    <w:name w:val="footnote text"/>
    <w:basedOn w:val="Normal"/>
    <w:link w:val="TextodenotaderodapCarter"/>
    <w:uiPriority w:val="99"/>
    <w:rsid w:val="00F3081C"/>
    <w:pPr>
      <w:spacing w:after="0" w:line="240" w:lineRule="auto"/>
    </w:pPr>
    <w:rPr>
      <w:sz w:val="16"/>
      <w:szCs w:val="20"/>
    </w:rPr>
  </w:style>
  <w:style w:type="character" w:customStyle="1" w:styleId="TextodenotaderodapCarter">
    <w:name w:val="Texto de nota de rodapé Caráter"/>
    <w:basedOn w:val="Tipodeletrapredefinidodopargrafo"/>
    <w:link w:val="Textodenotaderodap"/>
    <w:uiPriority w:val="99"/>
    <w:rsid w:val="007550AB"/>
    <w:rPr>
      <w:sz w:val="16"/>
      <w:szCs w:val="20"/>
      <w:lang w:val="en-US"/>
    </w:rPr>
  </w:style>
  <w:style w:type="paragraph" w:customStyle="1" w:styleId="Documenttitle">
    <w:name w:val="Document title"/>
    <w:next w:val="Documentsubtitle"/>
    <w:qFormat/>
    <w:rsid w:val="00A7281A"/>
    <w:pPr>
      <w:spacing w:after="0" w:line="440" w:lineRule="atLeast"/>
    </w:pPr>
    <w:rPr>
      <w:rFonts w:asciiTheme="majorHAnsi" w:eastAsiaTheme="majorEastAsia" w:hAnsiTheme="majorHAnsi" w:cstheme="majorBidi"/>
      <w:b/>
      <w:bCs/>
      <w:color w:val="000000" w:themeColor="text1"/>
      <w:sz w:val="36"/>
      <w:szCs w:val="28"/>
    </w:rPr>
  </w:style>
  <w:style w:type="paragraph" w:customStyle="1" w:styleId="Subheading">
    <w:name w:val="Subheading"/>
    <w:basedOn w:val="Normal"/>
    <w:next w:val="Normal"/>
    <w:semiHidden/>
    <w:qFormat/>
    <w:rsid w:val="00D236E8"/>
    <w:pPr>
      <w:spacing w:after="0"/>
    </w:pPr>
    <w:rPr>
      <w:rFonts w:asciiTheme="majorHAnsi" w:eastAsiaTheme="majorEastAsia" w:hAnsiTheme="majorHAnsi" w:cstheme="majorBidi"/>
      <w:b/>
      <w:bCs/>
      <w:iCs/>
      <w:color w:val="000000" w:themeColor="text1"/>
    </w:rPr>
  </w:style>
  <w:style w:type="character" w:styleId="Refdenotaderodap">
    <w:name w:val="footnote reference"/>
    <w:basedOn w:val="Tipodeletrapredefinidodopargrafo"/>
    <w:uiPriority w:val="99"/>
    <w:semiHidden/>
    <w:rsid w:val="00412EA0"/>
    <w:rPr>
      <w:vertAlign w:val="superscript"/>
    </w:rPr>
  </w:style>
  <w:style w:type="paragraph" w:customStyle="1" w:styleId="Sectionintro">
    <w:name w:val="Section intro"/>
    <w:basedOn w:val="Normal"/>
    <w:next w:val="Normal"/>
    <w:qFormat/>
    <w:rsid w:val="00212852"/>
    <w:pPr>
      <w:spacing w:line="360" w:lineRule="atLeast"/>
    </w:pPr>
    <w:rPr>
      <w:sz w:val="28"/>
    </w:rPr>
  </w:style>
  <w:style w:type="paragraph" w:customStyle="1" w:styleId="Documentdate">
    <w:name w:val="Document date"/>
    <w:qFormat/>
    <w:rsid w:val="007550AB"/>
    <w:pPr>
      <w:spacing w:after="0" w:line="240" w:lineRule="atLeast"/>
    </w:pPr>
    <w:rPr>
      <w:sz w:val="18"/>
      <w:lang w:val="en-US"/>
    </w:rPr>
  </w:style>
  <w:style w:type="paragraph" w:customStyle="1" w:styleId="Sectiontitle">
    <w:name w:val="Section title"/>
    <w:basedOn w:val="Normal"/>
    <w:next w:val="Normal"/>
    <w:qFormat/>
    <w:rsid w:val="00EE61A2"/>
    <w:pPr>
      <w:spacing w:after="480" w:line="720" w:lineRule="atLeast"/>
    </w:pPr>
    <w:rPr>
      <w:sz w:val="60"/>
    </w:rPr>
  </w:style>
  <w:style w:type="paragraph" w:customStyle="1" w:styleId="PulloutBlue">
    <w:name w:val="Pullout Blue"/>
    <w:basedOn w:val="Normal"/>
    <w:next w:val="Normal"/>
    <w:qFormat/>
    <w:rsid w:val="00DD5A1B"/>
    <w:pPr>
      <w:spacing w:line="360" w:lineRule="atLeast"/>
    </w:pPr>
    <w:rPr>
      <w:color w:val="62B5E5" w:themeColor="accent3"/>
      <w:sz w:val="28"/>
    </w:rPr>
  </w:style>
  <w:style w:type="paragraph" w:customStyle="1" w:styleId="Contacttext">
    <w:name w:val="Contact text"/>
    <w:basedOn w:val="Normal"/>
    <w:qFormat/>
    <w:rsid w:val="00D7732D"/>
    <w:pPr>
      <w:spacing w:after="0"/>
    </w:pPr>
  </w:style>
  <w:style w:type="paragraph" w:customStyle="1" w:styleId="Contactus">
    <w:name w:val="Contact us"/>
    <w:basedOn w:val="Contacttext"/>
    <w:next w:val="Contacttext"/>
    <w:qFormat/>
    <w:rsid w:val="00D7732D"/>
    <w:pPr>
      <w:spacing w:after="240" w:line="340" w:lineRule="atLeast"/>
    </w:pPr>
    <w:rPr>
      <w:sz w:val="28"/>
    </w:rPr>
  </w:style>
  <w:style w:type="paragraph" w:styleId="Legenda">
    <w:name w:val="caption"/>
    <w:basedOn w:val="Normal"/>
    <w:next w:val="Normal"/>
    <w:uiPriority w:val="35"/>
    <w:qFormat/>
    <w:rsid w:val="00B46969"/>
    <w:pPr>
      <w:keepNext/>
      <w:spacing w:line="240" w:lineRule="auto"/>
    </w:pPr>
    <w:rPr>
      <w:iCs/>
      <w:color w:val="75787B" w:themeColor="accent6"/>
      <w:sz w:val="17"/>
      <w:szCs w:val="18"/>
    </w:rPr>
  </w:style>
  <w:style w:type="character" w:styleId="Hiperligao">
    <w:name w:val="Hyperlink"/>
    <w:basedOn w:val="Tipodeletrapredefinidodopargrafo"/>
    <w:uiPriority w:val="99"/>
    <w:unhideWhenUsed/>
    <w:rsid w:val="00E94C20"/>
    <w:rPr>
      <w:color w:val="00A3E0" w:themeColor="hyperlink"/>
      <w:u w:val="single"/>
    </w:rPr>
  </w:style>
  <w:style w:type="paragraph" w:customStyle="1" w:styleId="PulloutGreen">
    <w:name w:val="Pullout Green"/>
    <w:basedOn w:val="PulloutBlue"/>
    <w:next w:val="Normal"/>
    <w:qFormat/>
    <w:rsid w:val="00822995"/>
    <w:rPr>
      <w:color w:val="86BC25" w:themeColor="accent1"/>
    </w:rPr>
  </w:style>
  <w:style w:type="paragraph" w:customStyle="1" w:styleId="QuotesourceBlue">
    <w:name w:val="Quote source Blue"/>
    <w:basedOn w:val="Normal"/>
    <w:next w:val="Normal"/>
    <w:qFormat/>
    <w:rsid w:val="000516C4"/>
    <w:pPr>
      <w:spacing w:line="200" w:lineRule="atLeast"/>
      <w:contextualSpacing/>
    </w:pPr>
    <w:rPr>
      <w:b/>
      <w:color w:val="62B5E5" w:themeColor="accent3"/>
      <w:sz w:val="17"/>
    </w:rPr>
  </w:style>
  <w:style w:type="paragraph" w:customStyle="1" w:styleId="QuotesourceGreen">
    <w:name w:val="Quote source Green"/>
    <w:basedOn w:val="QuotesourceBlue"/>
    <w:next w:val="Normal"/>
    <w:qFormat/>
    <w:rsid w:val="000516C4"/>
    <w:rPr>
      <w:color w:val="86BC25" w:themeColor="accent1"/>
    </w:rPr>
  </w:style>
  <w:style w:type="paragraph" w:customStyle="1" w:styleId="Paneltext">
    <w:name w:val="Panel text"/>
    <w:basedOn w:val="Normal"/>
    <w:qFormat/>
    <w:rsid w:val="00AE0FC7"/>
    <w:rPr>
      <w:color w:val="FFFFFF" w:themeColor="background1"/>
      <w:sz w:val="17"/>
    </w:rPr>
  </w:style>
  <w:style w:type="paragraph" w:customStyle="1" w:styleId="Paneltitle">
    <w:name w:val="Panel title"/>
    <w:basedOn w:val="Paneltext"/>
    <w:next w:val="Paneltext"/>
    <w:qFormat/>
    <w:rsid w:val="00D0023B"/>
    <w:pPr>
      <w:spacing w:line="360" w:lineRule="atLeast"/>
    </w:pPr>
    <w:rPr>
      <w:b/>
      <w:sz w:val="28"/>
    </w:rPr>
  </w:style>
  <w:style w:type="paragraph" w:customStyle="1" w:styleId="Formoreinfocalloutwhite8512ptPullOutStyles">
    <w:name w:val="For more info call out (white 8.5/12pt) (Pull Out Styles)"/>
    <w:basedOn w:val="Normal"/>
    <w:uiPriority w:val="99"/>
    <w:rsid w:val="00AE0FC7"/>
    <w:pPr>
      <w:tabs>
        <w:tab w:val="left" w:pos="283"/>
        <w:tab w:val="left" w:pos="567"/>
      </w:tabs>
      <w:suppressAutoHyphens/>
      <w:autoSpaceDE w:val="0"/>
      <w:autoSpaceDN w:val="0"/>
      <w:adjustRightInd w:val="0"/>
      <w:spacing w:after="0"/>
      <w:textAlignment w:val="center"/>
    </w:pPr>
    <w:rPr>
      <w:rFonts w:ascii="OpenSans-Bold" w:hAnsi="OpenSans-Bold" w:cs="OpenSans-Bold"/>
      <w:b/>
      <w:bCs/>
      <w:color w:val="FFFFFF"/>
      <w:spacing w:val="-2"/>
      <w:sz w:val="17"/>
      <w:szCs w:val="17"/>
    </w:rPr>
  </w:style>
  <w:style w:type="paragraph" w:customStyle="1" w:styleId="Documentsubtitle">
    <w:name w:val="Document subtitle"/>
    <w:basedOn w:val="Normal"/>
    <w:qFormat/>
    <w:rsid w:val="006528C9"/>
    <w:pPr>
      <w:spacing w:after="120" w:line="440" w:lineRule="atLeast"/>
    </w:pPr>
    <w:rPr>
      <w:sz w:val="36"/>
    </w:rPr>
  </w:style>
  <w:style w:type="paragraph" w:customStyle="1" w:styleId="Contentstitle">
    <w:name w:val="Contents title"/>
    <w:basedOn w:val="Sectiontitle"/>
    <w:next w:val="Normal"/>
    <w:qFormat/>
    <w:rsid w:val="00244010"/>
  </w:style>
  <w:style w:type="paragraph" w:styleId="ndice1">
    <w:name w:val="toc 1"/>
    <w:basedOn w:val="Normal"/>
    <w:next w:val="Normal"/>
    <w:autoRedefine/>
    <w:uiPriority w:val="39"/>
    <w:rsid w:val="00283E09"/>
    <w:pPr>
      <w:tabs>
        <w:tab w:val="right" w:pos="6935"/>
      </w:tabs>
      <w:spacing w:after="120" w:line="360" w:lineRule="atLeast"/>
    </w:pPr>
    <w:rPr>
      <w:rFonts w:ascii="Calibri Light" w:hAnsi="Calibri Light" w:cs="Calibri Light"/>
      <w:sz w:val="26"/>
      <w:szCs w:val="26"/>
    </w:rPr>
  </w:style>
  <w:style w:type="paragraph" w:customStyle="1" w:styleId="Quotetext">
    <w:name w:val="Quote text"/>
    <w:basedOn w:val="PulloutBlue"/>
    <w:qFormat/>
    <w:rsid w:val="003E49BA"/>
    <w:pPr>
      <w:spacing w:after="0" w:line="720" w:lineRule="atLeast"/>
    </w:pPr>
    <w:rPr>
      <w:color w:val="FFFFFF" w:themeColor="background1"/>
      <w:sz w:val="60"/>
    </w:rPr>
  </w:style>
  <w:style w:type="paragraph" w:customStyle="1" w:styleId="Legaltext">
    <w:name w:val="Legal text"/>
    <w:basedOn w:val="Normal"/>
    <w:qFormat/>
    <w:rsid w:val="00BF6F8B"/>
    <w:pPr>
      <w:spacing w:after="0" w:line="180" w:lineRule="atLeast"/>
      <w:ind w:right="5387"/>
    </w:pPr>
    <w:rPr>
      <w:sz w:val="14"/>
    </w:rPr>
  </w:style>
  <w:style w:type="table" w:customStyle="1" w:styleId="Deloittetable">
    <w:name w:val="Deloitte table"/>
    <w:basedOn w:val="Tabelanormal"/>
    <w:uiPriority w:val="99"/>
    <w:rsid w:val="003B3379"/>
    <w:pPr>
      <w:spacing w:after="0" w:line="240" w:lineRule="auto"/>
    </w:pPr>
    <w:rPr>
      <w:sz w:val="17"/>
    </w:rPr>
    <w:tblPr>
      <w:tblBorders>
        <w:top w:val="single" w:sz="4" w:space="0" w:color="62B5E5" w:themeColor="accent3"/>
        <w:bottom w:val="single" w:sz="4" w:space="0" w:color="000000" w:themeColor="text1"/>
        <w:insideH w:val="single" w:sz="4" w:space="0" w:color="000000" w:themeColor="text1"/>
      </w:tblBorders>
      <w:tblCellMar>
        <w:top w:w="57" w:type="dxa"/>
        <w:left w:w="0" w:type="dxa"/>
        <w:bottom w:w="57" w:type="dxa"/>
        <w:right w:w="0" w:type="dxa"/>
      </w:tblCellMar>
    </w:tblPr>
    <w:tblStylePr w:type="firstRow">
      <w:tblPr/>
      <w:tcPr>
        <w:tcBorders>
          <w:top w:val="single" w:sz="24" w:space="0" w:color="62B5E5" w:themeColor="accent3"/>
        </w:tcBorders>
      </w:tcPr>
    </w:tblStylePr>
  </w:style>
  <w:style w:type="paragraph" w:customStyle="1" w:styleId="Tabletext">
    <w:name w:val="Table text"/>
    <w:basedOn w:val="Normal"/>
    <w:qFormat/>
    <w:rsid w:val="004D1F57"/>
    <w:pPr>
      <w:spacing w:after="0" w:line="200" w:lineRule="atLeast"/>
    </w:pPr>
    <w:rPr>
      <w:sz w:val="17"/>
    </w:rPr>
  </w:style>
  <w:style w:type="paragraph" w:customStyle="1" w:styleId="Tabletitle">
    <w:name w:val="Table title"/>
    <w:basedOn w:val="Tabletext"/>
    <w:qFormat/>
    <w:rsid w:val="004D1F57"/>
    <w:rPr>
      <w:b/>
      <w:color w:val="62B5E5" w:themeColor="accent3"/>
    </w:rPr>
  </w:style>
  <w:style w:type="paragraph" w:customStyle="1" w:styleId="SourcetextTableorChart">
    <w:name w:val="Source text Table or Chart"/>
    <w:basedOn w:val="Legenda"/>
    <w:next w:val="Normal"/>
    <w:qFormat/>
    <w:rsid w:val="003B3379"/>
    <w:pPr>
      <w:spacing w:before="120"/>
    </w:pPr>
    <w:rPr>
      <w:sz w:val="14"/>
    </w:rPr>
  </w:style>
  <w:style w:type="paragraph" w:customStyle="1" w:styleId="Tablebullets">
    <w:name w:val="Table bullets"/>
    <w:basedOn w:val="Tabletext"/>
    <w:qFormat/>
    <w:rsid w:val="00AD6475"/>
    <w:pPr>
      <w:numPr>
        <w:numId w:val="19"/>
      </w:numPr>
      <w:ind w:left="284" w:hanging="284"/>
    </w:pPr>
  </w:style>
  <w:style w:type="paragraph" w:customStyle="1" w:styleId="Tablenumbered">
    <w:name w:val="Table numbered"/>
    <w:basedOn w:val="Tablebullets"/>
    <w:qFormat/>
    <w:rsid w:val="00AD6475"/>
    <w:pPr>
      <w:numPr>
        <w:numId w:val="20"/>
      </w:numPr>
      <w:ind w:left="284" w:hanging="284"/>
    </w:pPr>
  </w:style>
  <w:style w:type="paragraph" w:customStyle="1" w:styleId="Charttitle">
    <w:name w:val="Chart title"/>
    <w:basedOn w:val="Ttulo2"/>
    <w:qFormat/>
    <w:rsid w:val="00B66FC9"/>
  </w:style>
  <w:style w:type="character" w:styleId="Refdecomentrio">
    <w:name w:val="annotation reference"/>
    <w:basedOn w:val="Tipodeletrapredefinidodopargrafo"/>
    <w:uiPriority w:val="99"/>
    <w:semiHidden/>
    <w:rsid w:val="001D1F52"/>
    <w:rPr>
      <w:sz w:val="16"/>
      <w:szCs w:val="16"/>
    </w:rPr>
  </w:style>
  <w:style w:type="paragraph" w:styleId="Textodecomentrio">
    <w:name w:val="annotation text"/>
    <w:basedOn w:val="Normal"/>
    <w:link w:val="TextodecomentrioCarter"/>
    <w:uiPriority w:val="99"/>
    <w:semiHidden/>
    <w:rsid w:val="001D1F52"/>
    <w:pPr>
      <w:spacing w:line="240" w:lineRule="auto"/>
    </w:pPr>
    <w:rPr>
      <w:sz w:val="20"/>
      <w:szCs w:val="20"/>
    </w:r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semiHidden/>
    <w:rsid w:val="001D1F52"/>
    <w:rPr>
      <w:sz w:val="20"/>
      <w:szCs w:val="20"/>
      <w:lang w:val="en-US"/>
    </w:rPr>
  </w:style>
  <w:style w:type="paragraph" w:styleId="Assuntodecomentrio">
    <w:name w:val="annotation subject"/>
    <w:basedOn w:val="Textodecomentrio"/>
    <w:next w:val="Textodecomentrio"/>
    <w:link w:val="AssuntodecomentrioCarter"/>
    <w:uiPriority w:val="99"/>
    <w:semiHidden/>
    <w:rsid w:val="001D1F52"/>
    <w:rPr>
      <w:b/>
      <w:bCs/>
    </w:rPr>
  </w:style>
  <w:style w:type="character" w:customStyle="1" w:styleId="AssuntodecomentrioCarter">
    <w:name w:val="Assunto de comentário Caráter"/>
    <w:basedOn w:val="TextodecomentrioCarter"/>
    <w:link w:val="Assuntodecomentrio"/>
    <w:uiPriority w:val="99"/>
    <w:semiHidden/>
    <w:rsid w:val="001D1F52"/>
    <w:rPr>
      <w:b/>
      <w:bCs/>
      <w:sz w:val="20"/>
      <w:szCs w:val="20"/>
      <w:lang w:val="en-US"/>
    </w:rPr>
  </w:style>
  <w:style w:type="paragraph" w:customStyle="1" w:styleId="Deloitteaddress">
    <w:name w:val="Deloitte address"/>
    <w:basedOn w:val="Normal"/>
    <w:qFormat/>
    <w:rsid w:val="00FC46DC"/>
    <w:pPr>
      <w:spacing w:after="0" w:line="170" w:lineRule="atLeast"/>
    </w:pPr>
    <w:rPr>
      <w:sz w:val="14"/>
      <w:lang w:val="en-GB"/>
    </w:rPr>
  </w:style>
  <w:style w:type="paragraph" w:styleId="PargrafodaLista">
    <w:name w:val="List Paragraph"/>
    <w:basedOn w:val="Normal"/>
    <w:uiPriority w:val="34"/>
    <w:qFormat/>
    <w:rsid w:val="00FE423A"/>
    <w:pPr>
      <w:spacing w:after="160" w:line="259" w:lineRule="auto"/>
      <w:ind w:left="720"/>
      <w:contextualSpacing/>
    </w:pPr>
    <w:rPr>
      <w:sz w:val="22"/>
    </w:rPr>
  </w:style>
  <w:style w:type="table" w:styleId="TabelaSimples5">
    <w:name w:val="Plain Table 5"/>
    <w:basedOn w:val="Tabelanormal"/>
    <w:uiPriority w:val="45"/>
    <w:rsid w:val="00FC00AE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comGrelhaClara">
    <w:name w:val="Grid Table Light"/>
    <w:basedOn w:val="Tabelanormal"/>
    <w:uiPriority w:val="40"/>
    <w:rsid w:val="00FC00AE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725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hyperlink" Target="https://global.deloitteresources.com/aboutglbl/bcom/comm/toolsres/Documents/dtt_style_guide.pdf" TargetMode="External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yperlink" Target="https://global.deloitteresources.com/aboutglbl/bcom/comm/toolsres/Documents/dtt_style_guide.pdf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5.jpe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hyperlink" Target="modelo.png" TargetMode="External"/><Relationship Id="rId23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6.jp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footer" Target="foot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gram%20Files%20(x86)\Microsoft%20Office\Templates\DTSharedTemplates\07%20-%20Relat&#243;rios%20e%20Propostas\Vers&#227;o%20PT\Proposta_Portrait_1Coluna_PT.dotm" TargetMode="External"/></Relationships>
</file>

<file path=word/theme/theme1.xml><?xml version="1.0" encoding="utf-8"?>
<a:theme xmlns:a="http://schemas.openxmlformats.org/drawingml/2006/main" name="Office Theme">
  <a:themeElements>
    <a:clrScheme name="Deloitte colors">
      <a:dk1>
        <a:sysClr val="windowText" lastClr="000000"/>
      </a:dk1>
      <a:lt1>
        <a:sysClr val="window" lastClr="FFFFFF"/>
      </a:lt1>
      <a:dk2>
        <a:srgbClr val="53565A"/>
      </a:dk2>
      <a:lt2>
        <a:srgbClr val="D0D0CE"/>
      </a:lt2>
      <a:accent1>
        <a:srgbClr val="86BC25"/>
      </a:accent1>
      <a:accent2>
        <a:srgbClr val="046A38"/>
      </a:accent2>
      <a:accent3>
        <a:srgbClr val="62B5E5"/>
      </a:accent3>
      <a:accent4>
        <a:srgbClr val="012169"/>
      </a:accent4>
      <a:accent5>
        <a:srgbClr val="0097A9"/>
      </a:accent5>
      <a:accent6>
        <a:srgbClr val="75787B"/>
      </a:accent6>
      <a:hlink>
        <a:srgbClr val="00A3E0"/>
      </a:hlink>
      <a:folHlink>
        <a:srgbClr val="53565A"/>
      </a:folHlink>
    </a:clrScheme>
    <a:fontScheme name="Deloitte fonts">
      <a:majorFont>
        <a:latin typeface="Verdana"/>
        <a:ea typeface=""/>
        <a:cs typeface=""/>
      </a:majorFont>
      <a:minorFont>
        <a:latin typeface="Verdan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3"/>
        </a:solidFill>
        <a:ln>
          <a:noFill/>
        </a:ln>
      </a:spPr>
      <a:bodyPr rot="0" spcFirstLastPara="0" vertOverflow="overflow" horzOverflow="overflow" vert="horz" wrap="square" lIns="91440" tIns="45720" rIns="91440" bIns="45720" numCol="1" spcCol="0" rtlCol="0" fromWordArt="0" anchor="t" anchorCtr="0" forceAA="0" compatLnSpc="1">
        <a:prstTxWarp prst="textNoShape">
          <a:avLst/>
        </a:prstTxWarp>
        <a:noAutofit/>
      </a:bodyPr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  <a:txDef>
      <a:spPr>
        <a:solidFill>
          <a:schemeClr val="lt1"/>
        </a:solidFill>
        <a:ln w="6350">
          <a:noFill/>
        </a:ln>
        <a:effectLst/>
      </a:spPr>
      <a:bodyPr wrap="square" lIns="0" tIns="0" rIns="0" bIns="0" rtlCol="0"/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dk1"/>
        </a:fontRef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F131AAA4705884F9C371115BAA4B8F9" ma:contentTypeVersion="9" ma:contentTypeDescription="Create a new document." ma:contentTypeScope="" ma:versionID="6c5ba20043b0cba0f51ce7a6a4407ac5">
  <xsd:schema xmlns:xsd="http://www.w3.org/2001/XMLSchema" xmlns:xs="http://www.w3.org/2001/XMLSchema" xmlns:p="http://schemas.microsoft.com/office/2006/metadata/properties" xmlns:ns2="4853c995-f9e7-434c-8046-772fab4bfe57" xmlns:ns3="df093ae5-2adc-4157-b216-847cf13e24c6" targetNamespace="http://schemas.microsoft.com/office/2006/metadata/properties" ma:root="true" ma:fieldsID="0d53d0f77ef3e458ecbff7fd010ad1da" ns2:_="" ns3:_="">
    <xsd:import namespace="4853c995-f9e7-434c-8046-772fab4bfe57"/>
    <xsd:import namespace="df093ae5-2adc-4157-b216-847cf13e24c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53c995-f9e7-434c-8046-772fab4bfe5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f093ae5-2adc-4157-b216-847cf13e24c6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8939BC8D-1791-4313-B38F-EAD3180AE13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12B9C26-EB40-4B85-BFD5-EF8046BB360E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81E4539E-4BB2-4232-9961-EBBD4904C71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45611CE1-C81A-402F-8AEF-54F00FEEB78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53c995-f9e7-434c-8046-772fab4bfe57"/>
    <ds:schemaRef ds:uri="df093ae5-2adc-4157-b216-847cf13e24c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Proposta_Portrait_1Coluna_PT.dotm</Template>
  <TotalTime>1627</TotalTime>
  <Pages>1</Pages>
  <Words>997</Words>
  <Characters>5386</Characters>
  <Application>Microsoft Office Word</Application>
  <DocSecurity>0</DocSecurity>
  <Lines>44</Lines>
  <Paragraphs>12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Proposal_A4</vt:lpstr>
      <vt:lpstr>Proposal_A4</vt:lpstr>
    </vt:vector>
  </TitlesOfParts>
  <Company/>
  <LinksUpToDate>false</LinksUpToDate>
  <CharactersWithSpaces>6371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Proposal_A4</dc:title>
  <dc:subject/>
  <dc:creator>Administrator</dc:creator>
  <cp:keywords/>
  <dc:description/>
  <cp:lastModifiedBy>Alexandre Costa</cp:lastModifiedBy>
  <cp:revision>11</cp:revision>
  <cp:lastPrinted>2016-04-04T15:14:00Z</cp:lastPrinted>
  <dcterms:created xsi:type="dcterms:W3CDTF">2022-10-13T16:23:00Z</dcterms:created>
  <dcterms:modified xsi:type="dcterms:W3CDTF">2022-10-27T10:35:00Z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0x010100DF131AAA4705884F9C371115BAA4B8F9</vt:lpwstr>
  </property>
  <property fmtid="{D5CDD505-2E9C-101B-9397-08002B2CF9AE}" pid="3" name="MSIP_Label_ea60d57e-af5b-4752-ac57-3e4f28ca11dc_Enabled">
    <vt:lpwstr>true</vt:lpwstr>
  </property>
  <property fmtid="{D5CDD505-2E9C-101B-9397-08002B2CF9AE}" pid="4" name="MSIP_Label_ea60d57e-af5b-4752-ac57-3e4f28ca11dc_SetDate">
    <vt:lpwstr>2021-09-21T10:12:05Z</vt:lpwstr>
  </property>
  <property fmtid="{D5CDD505-2E9C-101B-9397-08002B2CF9AE}" pid="5" name="MSIP_Label_ea60d57e-af5b-4752-ac57-3e4f28ca11dc_Method">
    <vt:lpwstr>Standard</vt:lpwstr>
  </property>
  <property fmtid="{D5CDD505-2E9C-101B-9397-08002B2CF9AE}" pid="6" name="MSIP_Label_ea60d57e-af5b-4752-ac57-3e4f28ca11dc_Name">
    <vt:lpwstr>ea60d57e-af5b-4752-ac57-3e4f28ca11dc</vt:lpwstr>
  </property>
  <property fmtid="{D5CDD505-2E9C-101B-9397-08002B2CF9AE}" pid="7" name="MSIP_Label_ea60d57e-af5b-4752-ac57-3e4f28ca11dc_SiteId">
    <vt:lpwstr>36da45f1-dd2c-4d1f-af13-5abe46b99921</vt:lpwstr>
  </property>
  <property fmtid="{D5CDD505-2E9C-101B-9397-08002B2CF9AE}" pid="8" name="MSIP_Label_ea60d57e-af5b-4752-ac57-3e4f28ca11dc_ActionId">
    <vt:lpwstr>0c729679-1c76-4594-a14b-f3b94d08d4a9</vt:lpwstr>
  </property>
  <property fmtid="{D5CDD505-2E9C-101B-9397-08002B2CF9AE}" pid="9" name="MSIP_Label_ea60d57e-af5b-4752-ac57-3e4f28ca11dc_ContentBits">
    <vt:lpwstr>0</vt:lpwstr>
  </property>
</Properties>
</file>